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514E2" w14:textId="77777777" w:rsidR="001F2D12" w:rsidRDefault="001F2D12" w:rsidP="00F55467">
      <w:pPr>
        <w:pStyle w:val="Sinespaciado"/>
        <w:ind w:left="1440" w:hanging="11"/>
        <w:rPr>
          <w:rFonts w:eastAsia="Calibri" w:cs="LilyUPC"/>
          <w:sz w:val="40"/>
          <w:szCs w:val="40"/>
        </w:rPr>
      </w:pPr>
    </w:p>
    <w:p w14:paraId="7E4C9E4B" w14:textId="1A8146C8" w:rsidR="002A3B34" w:rsidRPr="00DD16FE" w:rsidRDefault="002A3B34" w:rsidP="00BD7EF0">
      <w:pPr>
        <w:pStyle w:val="Sinespaciado"/>
        <w:ind w:firstLine="0"/>
        <w:jc w:val="center"/>
        <w:rPr>
          <w:rFonts w:eastAsia="Calibri" w:cs="LilyUPC"/>
          <w:sz w:val="40"/>
          <w:szCs w:val="40"/>
        </w:rPr>
      </w:pPr>
      <w:r w:rsidRPr="00DD16FE">
        <w:rPr>
          <w:rFonts w:eastAsia="Calibri" w:cs="Times New Roman"/>
          <w:noProof/>
          <w:sz w:val="24"/>
        </w:rPr>
        <w:drawing>
          <wp:anchor distT="0" distB="0" distL="114300" distR="114300" simplePos="0" relativeHeight="251660288" behindDoc="0" locked="0" layoutInCell="1" allowOverlap="1" wp14:anchorId="39C9D775" wp14:editId="0F5B8357">
            <wp:simplePos x="0" y="0"/>
            <wp:positionH relativeFrom="margin">
              <wp:align>left</wp:align>
            </wp:positionH>
            <wp:positionV relativeFrom="margin">
              <wp:posOffset>9939</wp:posOffset>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5C6194FC" w14:textId="77777777" w:rsidR="002A3B34" w:rsidRPr="00DD16FE" w:rsidRDefault="002A3B34" w:rsidP="002A3B34">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59264" behindDoc="0" locked="0" layoutInCell="1" allowOverlap="1" wp14:anchorId="44CA604B" wp14:editId="22DD0639">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269D7D90" w14:textId="77777777" w:rsidR="002A3B34" w:rsidRPr="00DD16FE" w:rsidRDefault="002A3B34" w:rsidP="002A3B34">
      <w:pPr>
        <w:spacing w:after="0" w:line="240" w:lineRule="auto"/>
        <w:ind w:firstLine="0"/>
        <w:jc w:val="center"/>
        <w:rPr>
          <w:rFonts w:eastAsia="Calibri" w:cs="LilyUPC"/>
          <w:sz w:val="40"/>
          <w:szCs w:val="40"/>
        </w:rPr>
      </w:pPr>
      <w:r w:rsidRPr="00DD16FE">
        <w:rPr>
          <w:rFonts w:eastAsia="Calibri" w:cs="LilyUPC"/>
          <w:sz w:val="40"/>
          <w:szCs w:val="40"/>
        </w:rPr>
        <w:t>Gº en Ingeniería Informática</w:t>
      </w:r>
    </w:p>
    <w:p w14:paraId="02E6B404" w14:textId="77777777" w:rsidR="002A3B34" w:rsidRDefault="002A3B34" w:rsidP="002A3B34">
      <w:pPr>
        <w:spacing w:after="0" w:line="240" w:lineRule="auto"/>
        <w:ind w:firstLine="0"/>
        <w:jc w:val="left"/>
        <w:rPr>
          <w:rFonts w:eastAsia="Calibri" w:cs="Times New Roman"/>
          <w:sz w:val="24"/>
        </w:rPr>
      </w:pPr>
    </w:p>
    <w:p w14:paraId="6794A17E" w14:textId="77777777" w:rsidR="002A3B34" w:rsidRDefault="002A3B34" w:rsidP="002A3B34">
      <w:pPr>
        <w:spacing w:after="0" w:line="240" w:lineRule="auto"/>
        <w:ind w:firstLine="0"/>
        <w:jc w:val="left"/>
        <w:rPr>
          <w:rFonts w:eastAsia="Calibri" w:cs="Times New Roman"/>
          <w:sz w:val="24"/>
        </w:rPr>
      </w:pPr>
    </w:p>
    <w:p w14:paraId="4C0446C7" w14:textId="77777777" w:rsidR="002A3B34" w:rsidRDefault="002A3B34" w:rsidP="002A3B34">
      <w:pPr>
        <w:spacing w:after="0" w:line="240" w:lineRule="auto"/>
        <w:ind w:firstLine="0"/>
        <w:jc w:val="left"/>
        <w:rPr>
          <w:rFonts w:eastAsia="Calibri" w:cs="Times New Roman"/>
          <w:sz w:val="24"/>
        </w:rPr>
      </w:pPr>
    </w:p>
    <w:p w14:paraId="5B1C0F44" w14:textId="77777777" w:rsidR="002A3B34" w:rsidRDefault="002A3B34" w:rsidP="002A3B34">
      <w:pPr>
        <w:spacing w:after="0" w:line="240" w:lineRule="auto"/>
        <w:ind w:firstLine="0"/>
        <w:jc w:val="left"/>
        <w:rPr>
          <w:rFonts w:eastAsia="Calibri" w:cs="Times New Roman"/>
          <w:sz w:val="24"/>
        </w:rPr>
      </w:pPr>
    </w:p>
    <w:p w14:paraId="14EF55F4" w14:textId="77777777" w:rsidR="002A3B34" w:rsidRDefault="002A3B34" w:rsidP="002A3B34">
      <w:pPr>
        <w:spacing w:after="0" w:line="240" w:lineRule="auto"/>
        <w:ind w:firstLine="0"/>
        <w:jc w:val="left"/>
        <w:rPr>
          <w:rFonts w:eastAsia="Calibri" w:cs="Times New Roman"/>
          <w:sz w:val="24"/>
        </w:rPr>
      </w:pPr>
    </w:p>
    <w:p w14:paraId="3CC1390C" w14:textId="77777777" w:rsidR="002A3B34" w:rsidRDefault="002A3B34" w:rsidP="002A3B34">
      <w:pPr>
        <w:spacing w:after="0" w:line="240" w:lineRule="auto"/>
        <w:ind w:firstLine="0"/>
        <w:jc w:val="left"/>
        <w:rPr>
          <w:rFonts w:eastAsia="Calibri" w:cs="Times New Roman"/>
          <w:sz w:val="24"/>
        </w:rPr>
      </w:pPr>
    </w:p>
    <w:p w14:paraId="5BB65F2B" w14:textId="77777777" w:rsidR="002A3B34" w:rsidRDefault="002A3B34" w:rsidP="002A3B34">
      <w:pPr>
        <w:spacing w:after="0" w:line="240" w:lineRule="auto"/>
        <w:ind w:firstLine="0"/>
        <w:jc w:val="left"/>
        <w:rPr>
          <w:rFonts w:eastAsia="Calibri" w:cs="Times New Roman"/>
          <w:sz w:val="24"/>
        </w:rPr>
      </w:pPr>
    </w:p>
    <w:p w14:paraId="7E6DDE57" w14:textId="77777777" w:rsidR="002A3B34" w:rsidRDefault="002A3B34" w:rsidP="002A3B34">
      <w:pPr>
        <w:spacing w:after="0" w:line="240" w:lineRule="auto"/>
        <w:ind w:firstLine="0"/>
        <w:jc w:val="left"/>
        <w:rPr>
          <w:rFonts w:eastAsia="Calibri" w:cs="Times New Roman"/>
          <w:sz w:val="24"/>
        </w:rPr>
      </w:pPr>
    </w:p>
    <w:p w14:paraId="57F7BB1F" w14:textId="77777777" w:rsidR="002A3B34" w:rsidRDefault="002A3B34" w:rsidP="002A3B34">
      <w:pPr>
        <w:spacing w:after="0" w:line="240" w:lineRule="auto"/>
        <w:ind w:firstLine="0"/>
        <w:jc w:val="left"/>
        <w:rPr>
          <w:rFonts w:eastAsia="Calibri" w:cs="Times New Roman"/>
          <w:sz w:val="24"/>
        </w:rPr>
      </w:pPr>
    </w:p>
    <w:p w14:paraId="55D2767E" w14:textId="77777777" w:rsidR="002A3B34" w:rsidRDefault="002A3B34" w:rsidP="002A3B34">
      <w:pPr>
        <w:spacing w:after="0" w:line="240" w:lineRule="auto"/>
        <w:ind w:firstLine="0"/>
        <w:jc w:val="left"/>
        <w:rPr>
          <w:rFonts w:eastAsia="Calibri" w:cs="Times New Roman"/>
          <w:sz w:val="24"/>
        </w:rPr>
      </w:pPr>
    </w:p>
    <w:p w14:paraId="06189EA3" w14:textId="77777777" w:rsidR="002A3B34" w:rsidRDefault="002A3B34" w:rsidP="002A3B34">
      <w:pPr>
        <w:spacing w:after="0" w:line="240" w:lineRule="auto"/>
        <w:ind w:firstLine="0"/>
        <w:jc w:val="left"/>
        <w:rPr>
          <w:rFonts w:eastAsia="Calibri" w:cs="Times New Roman"/>
          <w:sz w:val="24"/>
        </w:rPr>
      </w:pPr>
    </w:p>
    <w:p w14:paraId="798A850A" w14:textId="77777777" w:rsidR="002A3B34" w:rsidRDefault="002A3B34" w:rsidP="002A3B34">
      <w:pPr>
        <w:spacing w:after="0" w:line="240" w:lineRule="auto"/>
        <w:ind w:firstLine="0"/>
        <w:jc w:val="left"/>
        <w:rPr>
          <w:rFonts w:eastAsia="Calibri" w:cs="Times New Roman"/>
          <w:sz w:val="24"/>
        </w:rPr>
      </w:pPr>
    </w:p>
    <w:p w14:paraId="521EC8D1" w14:textId="2190C70B" w:rsidR="002A3B34" w:rsidRDefault="00125486" w:rsidP="002A3B34">
      <w:pPr>
        <w:spacing w:after="0" w:line="240" w:lineRule="auto"/>
        <w:ind w:firstLine="0"/>
        <w:jc w:val="left"/>
        <w:rPr>
          <w:rFonts w:eastAsia="Calibri" w:cs="Times New Roman"/>
          <w:sz w:val="24"/>
        </w:rPr>
      </w:pPr>
      <w:r>
        <w:rPr>
          <w:noProof/>
        </w:rPr>
        <w:pict w14:anchorId="2265418F">
          <v:roundrect id="Rectángulo: esquinas redondeadas 76" o:spid="_x0000_s1026" style="position:absolute;margin-left:15.4pt;margin-top:13.1pt;width:293pt;height:1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" fillcolor="#5b9bd5 [3204]" stroked="f" strokeweight="1pt">
            <v:fill opacity="19789f"/>
            <v:stroke joinstyle="miter"/>
            <v:textbox>
              <w:txbxContent>
                <w:p w14:paraId="3A3DAC1E" w14:textId="77777777" w:rsidR="007C5038" w:rsidRDefault="007C5038" w:rsidP="002A3B34">
                  <w:pPr>
                    <w:rPr>
                      <w:b/>
                      <w:bCs/>
                      <w:color w:val="000000" w:themeColor="text1"/>
                      <w:sz w:val="32"/>
                      <w:szCs w:val="40"/>
                      <w:lang w:val="en-US"/>
                    </w:rPr>
                  </w:pPr>
                  <w:r>
                    <w:rPr>
                      <w:b/>
                      <w:bCs/>
                      <w:color w:val="000000" w:themeColor="text1"/>
                      <w:sz w:val="32"/>
                      <w:szCs w:val="40"/>
                      <w:lang w:val="en-US"/>
                    </w:rPr>
                    <w:t>TFG en Ingeniería Informática</w:t>
                  </w:r>
                </w:p>
                <w:p w14:paraId="6B00CC7E" w14:textId="77777777" w:rsidR="007C5038" w:rsidRDefault="007C5038" w:rsidP="002A3B34">
                  <w:pPr>
                    <w:rPr>
                      <w:b/>
                      <w:bCs/>
                      <w:color w:val="000000" w:themeColor="text1"/>
                      <w:sz w:val="32"/>
                      <w:szCs w:val="40"/>
                      <w:lang w:val="en-US"/>
                    </w:rPr>
                  </w:pPr>
                  <w:r>
                    <w:rPr>
                      <w:b/>
                      <w:bCs/>
                      <w:color w:val="000000" w:themeColor="text1"/>
                      <w:sz w:val="32"/>
                      <w:szCs w:val="40"/>
                      <w:lang w:val="en-US"/>
                    </w:rPr>
                    <w:t>Sire</w:t>
                  </w:r>
                </w:p>
              </w:txbxContent>
            </v:textbox>
          </v:roundrect>
        </w:pict>
      </w:r>
    </w:p>
    <w:p w14:paraId="020AE142" w14:textId="77777777" w:rsidR="002A3B34" w:rsidRDefault="002A3B34" w:rsidP="002A3B34">
      <w:pPr>
        <w:spacing w:after="0" w:line="240" w:lineRule="auto"/>
        <w:ind w:firstLine="0"/>
        <w:jc w:val="left"/>
        <w:rPr>
          <w:rFonts w:eastAsia="Calibri" w:cs="Times New Roman"/>
          <w:sz w:val="24"/>
        </w:rPr>
      </w:pPr>
      <w:r>
        <w:rPr>
          <w:noProof/>
        </w:rPr>
        <w:drawing>
          <wp:anchor distT="0" distB="0" distL="114300" distR="114300" simplePos="0" relativeHeight="251662336" behindDoc="0" locked="0" layoutInCell="1" allowOverlap="1" wp14:anchorId="6EE087FC" wp14:editId="36CDD232">
            <wp:simplePos x="0" y="0"/>
            <wp:positionH relativeFrom="margin">
              <wp:posOffset>3923665</wp:posOffset>
            </wp:positionH>
            <wp:positionV relativeFrom="margin">
              <wp:posOffset>3721735</wp:posOffset>
            </wp:positionV>
            <wp:extent cx="1515745" cy="1439545"/>
            <wp:effectExtent l="0" t="0" r="8255"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76704098" w14:textId="77777777" w:rsidR="002A3B34" w:rsidRDefault="002A3B34" w:rsidP="002A3B34">
      <w:pPr>
        <w:spacing w:after="0" w:line="240" w:lineRule="auto"/>
        <w:ind w:firstLine="0"/>
        <w:jc w:val="left"/>
        <w:rPr>
          <w:rFonts w:eastAsia="Calibri" w:cs="Times New Roman"/>
          <w:sz w:val="24"/>
        </w:rPr>
      </w:pPr>
    </w:p>
    <w:p w14:paraId="4B6AFA16" w14:textId="77777777" w:rsidR="002A3B34" w:rsidRDefault="002A3B34" w:rsidP="002A3B34">
      <w:pPr>
        <w:spacing w:after="0" w:line="240" w:lineRule="auto"/>
        <w:ind w:firstLine="0"/>
        <w:jc w:val="left"/>
        <w:rPr>
          <w:rFonts w:eastAsia="Calibri" w:cs="Times New Roman"/>
          <w:sz w:val="24"/>
        </w:rPr>
      </w:pPr>
    </w:p>
    <w:p w14:paraId="6208F9ED" w14:textId="77777777" w:rsidR="002A3B34" w:rsidRDefault="002A3B34" w:rsidP="002A3B34">
      <w:pPr>
        <w:spacing w:after="0" w:line="240" w:lineRule="auto"/>
        <w:ind w:firstLine="0"/>
        <w:jc w:val="left"/>
        <w:rPr>
          <w:rFonts w:eastAsia="Calibri" w:cs="Times New Roman"/>
          <w:sz w:val="24"/>
        </w:rPr>
      </w:pPr>
    </w:p>
    <w:p w14:paraId="0D68F46F" w14:textId="77777777" w:rsidR="002A3B34" w:rsidRDefault="002A3B34" w:rsidP="002A3B34">
      <w:pPr>
        <w:spacing w:after="0" w:line="240" w:lineRule="auto"/>
        <w:ind w:firstLine="0"/>
        <w:jc w:val="left"/>
        <w:rPr>
          <w:rFonts w:eastAsia="Calibri" w:cs="Times New Roman"/>
          <w:sz w:val="24"/>
        </w:rPr>
      </w:pPr>
    </w:p>
    <w:p w14:paraId="0E75F90E" w14:textId="77777777" w:rsidR="002A3B34" w:rsidRDefault="002A3B34" w:rsidP="002A3B34">
      <w:pPr>
        <w:spacing w:after="0" w:line="240" w:lineRule="auto"/>
        <w:ind w:firstLine="0"/>
        <w:jc w:val="left"/>
        <w:rPr>
          <w:rFonts w:eastAsia="Calibri" w:cs="Times New Roman"/>
          <w:sz w:val="24"/>
        </w:rPr>
      </w:pPr>
    </w:p>
    <w:p w14:paraId="5EE04070" w14:textId="77777777" w:rsidR="002A3B34" w:rsidRDefault="002A3B34" w:rsidP="002A3B34">
      <w:pPr>
        <w:spacing w:after="0" w:line="240" w:lineRule="auto"/>
        <w:ind w:firstLine="0"/>
        <w:jc w:val="left"/>
        <w:rPr>
          <w:rFonts w:eastAsia="Calibri" w:cs="Times New Roman"/>
          <w:sz w:val="24"/>
        </w:rPr>
      </w:pPr>
    </w:p>
    <w:p w14:paraId="5C14E4EC" w14:textId="77777777" w:rsidR="002A3B34" w:rsidRDefault="002A3B34" w:rsidP="002A3B34">
      <w:pPr>
        <w:spacing w:after="0" w:line="240" w:lineRule="auto"/>
        <w:ind w:firstLine="0"/>
        <w:jc w:val="left"/>
        <w:rPr>
          <w:rFonts w:eastAsia="Calibri" w:cs="Times New Roman"/>
          <w:sz w:val="24"/>
        </w:rPr>
      </w:pPr>
    </w:p>
    <w:p w14:paraId="289F2294" w14:textId="77777777" w:rsidR="002A3B34" w:rsidRDefault="002A3B34" w:rsidP="002A3B34">
      <w:pPr>
        <w:spacing w:after="0" w:line="240" w:lineRule="auto"/>
        <w:ind w:firstLine="0"/>
        <w:jc w:val="left"/>
        <w:rPr>
          <w:rFonts w:eastAsia="Calibri" w:cs="Times New Roman"/>
          <w:sz w:val="24"/>
        </w:rPr>
      </w:pPr>
    </w:p>
    <w:p w14:paraId="7BFE505E" w14:textId="77777777" w:rsidR="002A3B34" w:rsidRDefault="002A3B34" w:rsidP="002A3B34">
      <w:pPr>
        <w:spacing w:after="0" w:line="240" w:lineRule="auto"/>
        <w:ind w:firstLine="0"/>
        <w:jc w:val="left"/>
        <w:rPr>
          <w:rFonts w:eastAsia="Calibri" w:cs="Times New Roman"/>
          <w:sz w:val="24"/>
        </w:rPr>
      </w:pPr>
    </w:p>
    <w:p w14:paraId="665E26B9" w14:textId="77777777" w:rsidR="002A3B34" w:rsidRDefault="002A3B34" w:rsidP="002A3B34">
      <w:pPr>
        <w:spacing w:after="0" w:line="240" w:lineRule="auto"/>
        <w:ind w:firstLine="0"/>
        <w:jc w:val="left"/>
        <w:rPr>
          <w:rFonts w:eastAsia="Calibri" w:cs="Times New Roman"/>
          <w:sz w:val="24"/>
        </w:rPr>
      </w:pPr>
    </w:p>
    <w:p w14:paraId="45007BB8" w14:textId="77777777" w:rsidR="002A3B34" w:rsidRDefault="002A3B34" w:rsidP="002A3B34">
      <w:pPr>
        <w:spacing w:after="0" w:line="240" w:lineRule="auto"/>
        <w:ind w:firstLine="0"/>
        <w:jc w:val="left"/>
        <w:rPr>
          <w:rFonts w:eastAsia="Calibri" w:cs="Times New Roman"/>
          <w:sz w:val="24"/>
        </w:rPr>
      </w:pPr>
    </w:p>
    <w:p w14:paraId="3E972CFE" w14:textId="77777777" w:rsidR="002A3B34" w:rsidRDefault="002A3B34" w:rsidP="002A3B34">
      <w:pPr>
        <w:spacing w:after="0" w:line="240" w:lineRule="auto"/>
        <w:ind w:firstLine="0"/>
        <w:jc w:val="left"/>
        <w:rPr>
          <w:rFonts w:eastAsia="Calibri" w:cs="Times New Roman"/>
          <w:sz w:val="24"/>
        </w:rPr>
      </w:pPr>
    </w:p>
    <w:p w14:paraId="48A5DC5F" w14:textId="77777777" w:rsidR="002A3B34" w:rsidRDefault="002A3B34" w:rsidP="002A3B34">
      <w:pPr>
        <w:spacing w:after="0" w:line="240" w:lineRule="auto"/>
        <w:ind w:firstLine="0"/>
        <w:jc w:val="left"/>
        <w:rPr>
          <w:rFonts w:eastAsia="Calibri" w:cs="Times New Roman"/>
          <w:sz w:val="24"/>
        </w:rPr>
      </w:pPr>
    </w:p>
    <w:p w14:paraId="1E040906" w14:textId="77777777" w:rsidR="002A3B34" w:rsidRDefault="002A3B34" w:rsidP="002A3B34">
      <w:pPr>
        <w:spacing w:after="0" w:line="240" w:lineRule="auto"/>
        <w:ind w:firstLine="0"/>
        <w:jc w:val="left"/>
        <w:rPr>
          <w:rFonts w:eastAsia="Calibri" w:cs="Times New Roman"/>
          <w:sz w:val="24"/>
        </w:rPr>
      </w:pPr>
    </w:p>
    <w:p w14:paraId="1BDADCDC" w14:textId="77777777" w:rsidR="002A3B34" w:rsidRDefault="002A3B34" w:rsidP="002A3B34">
      <w:pPr>
        <w:spacing w:after="0" w:line="240" w:lineRule="auto"/>
        <w:ind w:firstLine="0"/>
        <w:jc w:val="left"/>
        <w:rPr>
          <w:rFonts w:eastAsia="Calibri" w:cs="Times New Roman"/>
          <w:sz w:val="24"/>
        </w:rPr>
      </w:pPr>
    </w:p>
    <w:p w14:paraId="3657A7CF" w14:textId="77777777" w:rsidR="002A3B34" w:rsidRDefault="002A3B34" w:rsidP="002A3B34">
      <w:pPr>
        <w:spacing w:after="0" w:line="240" w:lineRule="auto"/>
        <w:ind w:firstLine="0"/>
        <w:jc w:val="left"/>
        <w:rPr>
          <w:rFonts w:eastAsia="Calibri" w:cs="Times New Roman"/>
          <w:sz w:val="24"/>
        </w:rPr>
      </w:pPr>
    </w:p>
    <w:p w14:paraId="5BCD7967" w14:textId="77777777" w:rsidR="002A3B34" w:rsidRDefault="002A3B34" w:rsidP="002A3B34">
      <w:pPr>
        <w:spacing w:after="0" w:line="240" w:lineRule="auto"/>
        <w:ind w:firstLine="0"/>
        <w:jc w:val="left"/>
        <w:rPr>
          <w:rFonts w:eastAsia="Calibri" w:cs="Times New Roman"/>
          <w:sz w:val="24"/>
        </w:rPr>
      </w:pPr>
    </w:p>
    <w:p w14:paraId="74B75003" w14:textId="77777777" w:rsidR="002A3B34" w:rsidRDefault="002A3B34" w:rsidP="002A3B34">
      <w:pPr>
        <w:spacing w:after="0" w:line="240" w:lineRule="auto"/>
        <w:ind w:firstLine="0"/>
        <w:jc w:val="left"/>
        <w:rPr>
          <w:rFonts w:eastAsia="Calibri" w:cs="Times New Roman"/>
          <w:sz w:val="24"/>
        </w:rPr>
      </w:pPr>
    </w:p>
    <w:p w14:paraId="37857D00" w14:textId="77777777" w:rsidR="002A3B34" w:rsidRDefault="002A3B34" w:rsidP="002A3B34">
      <w:pPr>
        <w:spacing w:after="0" w:line="240" w:lineRule="auto"/>
        <w:ind w:firstLine="0"/>
        <w:jc w:val="left"/>
        <w:rPr>
          <w:rFonts w:eastAsia="Calibri" w:cs="Times New Roman"/>
          <w:sz w:val="24"/>
        </w:rPr>
      </w:pPr>
    </w:p>
    <w:p w14:paraId="171930DC" w14:textId="77777777" w:rsidR="002A3B34" w:rsidRDefault="002A3B34" w:rsidP="002A3B34">
      <w:pPr>
        <w:spacing w:after="0" w:line="240" w:lineRule="auto"/>
        <w:ind w:firstLine="0"/>
        <w:jc w:val="left"/>
        <w:rPr>
          <w:rFonts w:eastAsia="Calibri" w:cs="Times New Roman"/>
          <w:sz w:val="24"/>
        </w:rPr>
      </w:pPr>
    </w:p>
    <w:p w14:paraId="3C7422D1" w14:textId="77777777" w:rsidR="002A3B34" w:rsidRDefault="002A3B34" w:rsidP="002A3B34">
      <w:pPr>
        <w:spacing w:after="0" w:line="240" w:lineRule="auto"/>
        <w:ind w:firstLine="0"/>
        <w:jc w:val="center"/>
        <w:rPr>
          <w:rFonts w:eastAsia="Calibri" w:cs="Times New Roman"/>
          <w:sz w:val="36"/>
          <w:szCs w:val="44"/>
        </w:rPr>
      </w:pPr>
      <w:r>
        <w:rPr>
          <w:rFonts w:eastAsia="Calibri" w:cs="Times New Roman"/>
          <w:sz w:val="36"/>
          <w:szCs w:val="44"/>
        </w:rPr>
        <w:t>Presentado por María Ojeda Ruiz</w:t>
      </w:r>
    </w:p>
    <w:p w14:paraId="4E687CEC" w14:textId="77777777" w:rsidR="002A3B34" w:rsidRDefault="002A3B34" w:rsidP="002A3B34">
      <w:pPr>
        <w:spacing w:after="0" w:line="240" w:lineRule="auto"/>
        <w:ind w:firstLine="0"/>
        <w:jc w:val="center"/>
        <w:rPr>
          <w:rFonts w:eastAsia="Calibri" w:cs="Times New Roman"/>
          <w:sz w:val="36"/>
          <w:szCs w:val="44"/>
        </w:rPr>
      </w:pPr>
      <w:r>
        <w:rPr>
          <w:rFonts w:eastAsia="Calibri" w:cs="Times New Roman"/>
          <w:sz w:val="36"/>
          <w:szCs w:val="44"/>
        </w:rPr>
        <w:t xml:space="preserve">en Burgos el </w:t>
      </w:r>
    </w:p>
    <w:p w14:paraId="198D5123" w14:textId="19DBF79C" w:rsidR="002A3B34" w:rsidRDefault="002A3B34" w:rsidP="002A3B34">
      <w:pPr>
        <w:spacing w:after="0" w:line="240" w:lineRule="auto"/>
        <w:ind w:firstLine="0"/>
        <w:jc w:val="center"/>
        <w:rPr>
          <w:rFonts w:eastAsia="Calibri" w:cs="Times New Roman"/>
          <w:sz w:val="36"/>
          <w:szCs w:val="44"/>
        </w:rPr>
      </w:pPr>
      <w:r>
        <w:rPr>
          <w:rFonts w:eastAsia="Calibri" w:cs="Times New Roman"/>
          <w:sz w:val="36"/>
          <w:szCs w:val="44"/>
        </w:rPr>
        <w:t>Tutores académicos: D</w:t>
      </w:r>
      <w:r w:rsidR="00885DBB">
        <w:rPr>
          <w:rFonts w:eastAsia="Calibri" w:cs="Times New Roman"/>
          <w:sz w:val="36"/>
          <w:szCs w:val="44"/>
        </w:rPr>
        <w:t>r</w:t>
      </w:r>
      <w:r>
        <w:rPr>
          <w:rFonts w:eastAsia="Calibri" w:cs="Times New Roman"/>
          <w:sz w:val="36"/>
          <w:szCs w:val="44"/>
        </w:rPr>
        <w:t>. José Manuel Galán Ordax y</w:t>
      </w:r>
    </w:p>
    <w:p w14:paraId="5D6E78AA" w14:textId="77777777" w:rsidR="002A3B34" w:rsidRDefault="002A3B34" w:rsidP="002A3B34">
      <w:pPr>
        <w:spacing w:after="0" w:line="240" w:lineRule="auto"/>
        <w:ind w:firstLine="0"/>
        <w:jc w:val="center"/>
        <w:rPr>
          <w:rFonts w:eastAsia="Calibri" w:cs="Times New Roman"/>
          <w:sz w:val="36"/>
          <w:szCs w:val="44"/>
        </w:rPr>
      </w:pPr>
      <w:r>
        <w:rPr>
          <w:rFonts w:eastAsia="Calibri" w:cs="Times New Roman"/>
          <w:sz w:val="36"/>
          <w:szCs w:val="44"/>
        </w:rPr>
        <w:t>Dra. Virginia Ahedo García</w:t>
      </w:r>
    </w:p>
    <w:p w14:paraId="72180080" w14:textId="77777777" w:rsidR="002A3B34" w:rsidRPr="00DD16FE" w:rsidRDefault="002A3B34" w:rsidP="002A3B34">
      <w:pPr>
        <w:spacing w:after="0" w:line="240" w:lineRule="auto"/>
        <w:ind w:firstLine="0"/>
        <w:jc w:val="left"/>
        <w:rPr>
          <w:rFonts w:eastAsia="Calibri" w:cs="Times New Roman"/>
          <w:sz w:val="24"/>
        </w:rPr>
      </w:pPr>
    </w:p>
    <w:p w14:paraId="1DD81A2D" w14:textId="77777777" w:rsidR="002A3B34" w:rsidRDefault="002A3B34" w:rsidP="002A3B34">
      <w:pPr>
        <w:rPr>
          <w:b/>
          <w:bCs/>
        </w:rPr>
        <w:sectPr w:rsidR="002A3B34" w:rsidSect="00771889">
          <w:headerReference w:type="default" r:id="rId11"/>
          <w:footerReference w:type="default" r:id="rId12"/>
          <w:pgSz w:w="11906" w:h="16838" w:code="9"/>
          <w:pgMar w:top="1418" w:right="1701" w:bottom="1418" w:left="1701" w:header="709" w:footer="709" w:gutter="0"/>
          <w:pgNumType w:start="1"/>
          <w:cols w:space="708"/>
          <w:titlePg/>
          <w:docGrid w:linePitch="360"/>
        </w:sectPr>
      </w:pPr>
    </w:p>
    <w:p w14:paraId="0670E494" w14:textId="77777777" w:rsidR="002A3B34" w:rsidRDefault="002A3B34" w:rsidP="002A3B34">
      <w:pPr>
        <w:ind w:firstLine="0"/>
        <w:jc w:val="left"/>
        <w:rPr>
          <w:b/>
          <w:bCs/>
        </w:rPr>
      </w:pPr>
      <w:r>
        <w:rPr>
          <w:b/>
          <w:bCs/>
        </w:rPr>
        <w:lastRenderedPageBreak/>
        <w:br w:type="page"/>
      </w:r>
    </w:p>
    <w:p w14:paraId="33FDA608" w14:textId="77777777" w:rsidR="002A3B34" w:rsidRDefault="002A3B34" w:rsidP="002A3B34">
      <w:pPr>
        <w:rPr>
          <w:b/>
          <w:bCs/>
        </w:rPr>
        <w:sectPr w:rsidR="002A3B34" w:rsidSect="00771889">
          <w:pgSz w:w="11906" w:h="16838" w:code="9"/>
          <w:pgMar w:top="1418" w:right="1701" w:bottom="1418" w:left="1701" w:header="709" w:footer="709" w:gutter="0"/>
          <w:pgNumType w:start="1"/>
          <w:cols w:space="708"/>
          <w:titlePg/>
          <w:docGrid w:linePitch="360"/>
        </w:sectPr>
      </w:pPr>
    </w:p>
    <w:p w14:paraId="24D75773" w14:textId="77777777" w:rsidR="002A3B34" w:rsidRDefault="002A3B34" w:rsidP="002A3B34">
      <w:pPr>
        <w:ind w:firstLine="0"/>
        <w:rPr>
          <w:sz w:val="28"/>
          <w:bdr w:val="none" w:sz="0" w:space="0" w:color="auto" w:frame="1"/>
          <w:shd w:val="clear" w:color="auto" w:fill="FFFFFF"/>
          <w:lang w:eastAsia="es-ES"/>
        </w:rPr>
      </w:pPr>
    </w:p>
    <w:p w14:paraId="7442A8BF" w14:textId="77777777" w:rsidR="002A3B34" w:rsidRPr="00D22B30" w:rsidRDefault="002A3B34" w:rsidP="002A3B3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D. José Manuel Galán Ordax</w:t>
      </w:r>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de Ingeniería de Organización</w:t>
      </w:r>
    </w:p>
    <w:p w14:paraId="3C509CA6" w14:textId="77777777" w:rsidR="002A3B34" w:rsidRPr="00D22B30" w:rsidRDefault="002A3B34" w:rsidP="002A3B34">
      <w:pPr>
        <w:rPr>
          <w:sz w:val="28"/>
          <w:szCs w:val="24"/>
          <w:bdr w:val="none" w:sz="0" w:space="0" w:color="auto" w:frame="1"/>
          <w:shd w:val="clear" w:color="auto" w:fill="FFFFFF"/>
          <w:lang w:eastAsia="es-ES"/>
        </w:rPr>
      </w:pPr>
    </w:p>
    <w:p w14:paraId="7B96707B" w14:textId="77777777" w:rsidR="002A3B34" w:rsidRPr="00D22B30" w:rsidRDefault="002A3B34" w:rsidP="002A3B3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55661944" w14:textId="77777777" w:rsidR="002A3B34" w:rsidRPr="00D22B30" w:rsidRDefault="002A3B34" w:rsidP="002A3B34">
      <w:pPr>
        <w:rPr>
          <w:sz w:val="28"/>
          <w:szCs w:val="24"/>
          <w:bdr w:val="none" w:sz="0" w:space="0" w:color="auto" w:frame="1"/>
          <w:shd w:val="clear" w:color="auto" w:fill="FFFFFF"/>
          <w:lang w:eastAsia="es-ES"/>
        </w:rPr>
      </w:pPr>
    </w:p>
    <w:p w14:paraId="48E425D6" w14:textId="77777777" w:rsidR="002A3B34" w:rsidRPr="00D22B30" w:rsidRDefault="002A3B34" w:rsidP="002A3B3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María Ojeda Ruiz</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71297369Z</w:t>
      </w:r>
      <w:r w:rsidRPr="00D22B30">
        <w:rPr>
          <w:sz w:val="28"/>
          <w:bdr w:val="none" w:sz="0" w:space="0" w:color="auto" w:frame="1"/>
          <w:shd w:val="clear" w:color="auto" w:fill="FFFFFF"/>
          <w:lang w:eastAsia="es-ES"/>
        </w:rPr>
        <w:t xml:space="preserve">, ha realizado el TFG </w:t>
      </w:r>
      <w:r>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Pr>
          <w:i/>
          <w:iCs/>
          <w:sz w:val="28"/>
          <w:bdr w:val="none" w:sz="0" w:space="0" w:color="auto" w:frame="1"/>
          <w:shd w:val="clear" w:color="auto" w:fill="FFFFFF"/>
          <w:lang w:eastAsia="es-ES"/>
        </w:rPr>
        <w:t>Sire</w:t>
      </w:r>
      <w:r w:rsidRPr="00F448BC">
        <w:rPr>
          <w:i/>
          <w:iCs/>
          <w:sz w:val="28"/>
          <w:bdr w:val="none" w:sz="0" w:space="0" w:color="auto" w:frame="1"/>
          <w:shd w:val="clear" w:color="auto" w:fill="FFFFFF"/>
          <w:lang w:eastAsia="es-ES"/>
        </w:rPr>
        <w:t>.</w:t>
      </w:r>
    </w:p>
    <w:p w14:paraId="738C5E4D" w14:textId="77777777" w:rsidR="002A3B34" w:rsidRPr="00D22B30" w:rsidRDefault="002A3B34" w:rsidP="002A3B34">
      <w:pPr>
        <w:rPr>
          <w:sz w:val="28"/>
          <w:szCs w:val="24"/>
          <w:bdr w:val="none" w:sz="0" w:space="0" w:color="auto" w:frame="1"/>
          <w:shd w:val="clear" w:color="auto" w:fill="FFFFFF"/>
          <w:lang w:eastAsia="es-ES"/>
        </w:rPr>
      </w:pPr>
    </w:p>
    <w:p w14:paraId="6B0AAED3" w14:textId="77777777" w:rsidR="002A3B34" w:rsidRPr="00D22B30" w:rsidRDefault="002A3B34" w:rsidP="002A3B3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13E1C26D" w14:textId="77777777" w:rsidR="002A3B34" w:rsidRPr="00D22B30" w:rsidRDefault="002A3B34" w:rsidP="002A3B34">
      <w:pPr>
        <w:rPr>
          <w:sz w:val="28"/>
          <w:szCs w:val="24"/>
          <w:bdr w:val="none" w:sz="0" w:space="0" w:color="auto" w:frame="1"/>
          <w:shd w:val="clear" w:color="auto" w:fill="FFFFFF"/>
          <w:lang w:eastAsia="es-ES"/>
        </w:rPr>
      </w:pPr>
    </w:p>
    <w:p w14:paraId="56EC871E" w14:textId="22523B90" w:rsidR="002A3B34" w:rsidRDefault="002A3B34" w:rsidP="002A3B34">
      <w:pPr>
        <w:ind w:firstLine="0"/>
        <w:jc w:val="center"/>
        <w:rPr>
          <w:sz w:val="28"/>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sidR="00BD7EF0">
        <w:rPr>
          <w:sz w:val="28"/>
          <w:bdr w:val="none" w:sz="0" w:space="0" w:color="auto" w:frame="1"/>
          <w:shd w:val="clear" w:color="auto" w:fill="FFFFFF"/>
          <w:lang w:eastAsia="es-ES"/>
        </w:rPr>
        <w:t>8</w:t>
      </w:r>
      <w:r>
        <w:rPr>
          <w:sz w:val="28"/>
          <w:bdr w:val="none" w:sz="0" w:space="0" w:color="auto" w:frame="1"/>
          <w:shd w:val="clear" w:color="auto" w:fill="FFFFFF"/>
          <w:lang w:eastAsia="es-ES"/>
        </w:rPr>
        <w:t xml:space="preserve"> de ju</w:t>
      </w:r>
      <w:r w:rsidR="00BD7EF0">
        <w:rPr>
          <w:sz w:val="28"/>
          <w:bdr w:val="none" w:sz="0" w:space="0" w:color="auto" w:frame="1"/>
          <w:shd w:val="clear" w:color="auto" w:fill="FFFFFF"/>
          <w:lang w:eastAsia="es-ES"/>
        </w:rPr>
        <w:t>l</w:t>
      </w:r>
      <w:r>
        <w:rPr>
          <w:sz w:val="28"/>
          <w:bdr w:val="none" w:sz="0" w:space="0" w:color="auto" w:frame="1"/>
          <w:shd w:val="clear" w:color="auto" w:fill="FFFFFF"/>
          <w:lang w:eastAsia="es-ES"/>
        </w:rPr>
        <w:t>io de 202</w:t>
      </w:r>
      <w:r w:rsidR="00BD7EF0">
        <w:rPr>
          <w:sz w:val="28"/>
          <w:bdr w:val="none" w:sz="0" w:space="0" w:color="auto" w:frame="1"/>
          <w:shd w:val="clear" w:color="auto" w:fill="FFFFFF"/>
          <w:lang w:eastAsia="es-ES"/>
        </w:rPr>
        <w:t>1</w:t>
      </w:r>
    </w:p>
    <w:p w14:paraId="4B087A97" w14:textId="77777777" w:rsidR="002A3B34" w:rsidRDefault="002A3B34" w:rsidP="002A3B34">
      <w:pPr>
        <w:ind w:firstLine="0"/>
        <w:jc w:val="center"/>
        <w:rPr>
          <w:sz w:val="28"/>
          <w:bdr w:val="none" w:sz="0" w:space="0" w:color="auto" w:frame="1"/>
          <w:shd w:val="clear" w:color="auto" w:fill="FFFFFF"/>
          <w:lang w:eastAsia="es-ES"/>
        </w:rPr>
      </w:pPr>
    </w:p>
    <w:p w14:paraId="1F53D3E4" w14:textId="77777777" w:rsidR="002A3B34" w:rsidRDefault="002A3B34" w:rsidP="002A3B34">
      <w:pPr>
        <w:ind w:firstLine="0"/>
        <w:rPr>
          <w:sz w:val="28"/>
          <w:bdr w:val="none" w:sz="0" w:space="0" w:color="auto" w:frame="1"/>
          <w:shd w:val="clear" w:color="auto" w:fill="FFFFFF"/>
          <w:lang w:eastAsia="es-ES"/>
        </w:rPr>
      </w:pPr>
      <w:r>
        <w:rPr>
          <w:sz w:val="28"/>
          <w:bdr w:val="none" w:sz="0" w:space="0" w:color="auto" w:frame="1"/>
          <w:shd w:val="clear" w:color="auto" w:fill="FFFFFF"/>
          <w:lang w:eastAsia="es-ES"/>
        </w:rPr>
        <w:t>Tutores académicos:</w:t>
      </w:r>
    </w:p>
    <w:p w14:paraId="6DF48DEB" w14:textId="77777777" w:rsidR="002A3B34" w:rsidRDefault="002A3B34" w:rsidP="002A3B34">
      <w:pPr>
        <w:ind w:firstLine="0"/>
        <w:rPr>
          <w:sz w:val="28"/>
          <w:bdr w:val="none" w:sz="0" w:space="0" w:color="auto" w:frame="1"/>
          <w:shd w:val="clear" w:color="auto" w:fill="FFFFFF"/>
          <w:lang w:eastAsia="es-ES"/>
        </w:rPr>
      </w:pPr>
    </w:p>
    <w:p w14:paraId="59F56422" w14:textId="77777777" w:rsidR="002A3B34" w:rsidRDefault="002A3B34" w:rsidP="002A3B34">
      <w:pPr>
        <w:ind w:firstLine="0"/>
        <w:rPr>
          <w:sz w:val="28"/>
          <w:bdr w:val="none" w:sz="0" w:space="0" w:color="auto" w:frame="1"/>
          <w:shd w:val="clear" w:color="auto" w:fill="FFFFFF"/>
          <w:lang w:eastAsia="es-ES"/>
        </w:rPr>
      </w:pPr>
    </w:p>
    <w:p w14:paraId="360F5E9E" w14:textId="77777777" w:rsidR="002A3B34" w:rsidRDefault="002A3B34" w:rsidP="002A3B34">
      <w:pPr>
        <w:ind w:firstLine="0"/>
        <w:rPr>
          <w:sz w:val="28"/>
          <w:bdr w:val="none" w:sz="0" w:space="0" w:color="auto" w:frame="1"/>
          <w:shd w:val="clear" w:color="auto" w:fill="FFFFFF"/>
          <w:lang w:eastAsia="es-ES"/>
        </w:rPr>
      </w:pPr>
    </w:p>
    <w:p w14:paraId="06ADAD51" w14:textId="77777777" w:rsidR="002A3B34" w:rsidRDefault="002A3B34" w:rsidP="002A3B34">
      <w:pPr>
        <w:ind w:firstLine="0"/>
        <w:rPr>
          <w:sz w:val="28"/>
          <w:bdr w:val="none" w:sz="0" w:space="0" w:color="auto" w:frame="1"/>
          <w:shd w:val="clear" w:color="auto" w:fill="FFFFFF"/>
          <w:lang w:eastAsia="es-ES"/>
        </w:rPr>
      </w:pPr>
      <w:r>
        <w:rPr>
          <w:sz w:val="28"/>
          <w:bdr w:val="none" w:sz="0" w:space="0" w:color="auto" w:frame="1"/>
          <w:shd w:val="clear" w:color="auto" w:fill="FFFFFF"/>
          <w:lang w:eastAsia="es-ES"/>
        </w:rPr>
        <w:t>Fdo. D. José Manuel Galán Ordax            Fdo. Dña. Virginia Ahedo García</w:t>
      </w:r>
    </w:p>
    <w:p w14:paraId="4FDEAEB4" w14:textId="77777777" w:rsidR="002A3B34" w:rsidRDefault="002A3B34" w:rsidP="002A3B34">
      <w:pPr>
        <w:ind w:firstLine="0"/>
        <w:rPr>
          <w:sz w:val="28"/>
          <w:bdr w:val="none" w:sz="0" w:space="0" w:color="auto" w:frame="1"/>
          <w:shd w:val="clear" w:color="auto" w:fill="FFFFFF"/>
          <w:lang w:eastAsia="es-ES"/>
        </w:rPr>
      </w:pPr>
    </w:p>
    <w:p w14:paraId="2D37C334" w14:textId="77777777" w:rsidR="002A3B34" w:rsidRPr="00D22B30" w:rsidRDefault="002A3B34" w:rsidP="002A3B34">
      <w:pPr>
        <w:ind w:firstLine="0"/>
        <w:jc w:val="center"/>
        <w:rPr>
          <w:sz w:val="28"/>
          <w:szCs w:val="24"/>
          <w:bdr w:val="none" w:sz="0" w:space="0" w:color="auto" w:frame="1"/>
          <w:shd w:val="clear" w:color="auto" w:fill="FFFFFF"/>
          <w:lang w:eastAsia="es-ES"/>
        </w:rPr>
      </w:pPr>
    </w:p>
    <w:p w14:paraId="4F487F7A" w14:textId="1B1643E3" w:rsidR="006B33FC" w:rsidRDefault="006B33FC" w:rsidP="00056A76">
      <w:pPr>
        <w:ind w:firstLine="0"/>
      </w:pPr>
    </w:p>
    <w:p w14:paraId="40372B1D" w14:textId="77777777" w:rsidR="006B33FC" w:rsidRDefault="006B33FC">
      <w:pPr>
        <w:ind w:firstLine="0"/>
        <w:jc w:val="left"/>
      </w:pPr>
      <w:r>
        <w:br w:type="page"/>
      </w:r>
    </w:p>
    <w:p w14:paraId="0DA63EDD" w14:textId="77777777" w:rsidR="006B33FC" w:rsidRDefault="006B33FC" w:rsidP="006B33FC">
      <w:pPr>
        <w:pStyle w:val="UBUCuerpoTrabajo"/>
        <w:jc w:val="center"/>
        <w:sectPr w:rsidR="006B33FC">
          <w:headerReference w:type="default" r:id="rId13"/>
          <w:pgSz w:w="11906" w:h="16838"/>
          <w:pgMar w:top="1418" w:right="1701" w:bottom="1418" w:left="1701" w:header="709" w:footer="709" w:gutter="0"/>
          <w:pgNumType w:start="1"/>
          <w:cols w:space="720"/>
        </w:sectPr>
      </w:pPr>
    </w:p>
    <w:p w14:paraId="6FDCC525" w14:textId="77777777" w:rsidR="006B33FC" w:rsidRDefault="006B33FC" w:rsidP="006B33FC">
      <w:pPr>
        <w:pStyle w:val="UBUCuerpoTrabajo"/>
        <w:jc w:val="center"/>
        <w:sectPr w:rsidR="006B33FC">
          <w:pgSz w:w="11906" w:h="16838"/>
          <w:pgMar w:top="1418" w:right="1701" w:bottom="1418" w:left="1701" w:header="709" w:footer="709" w:gutter="0"/>
          <w:pgNumType w:start="1"/>
          <w:cols w:space="720"/>
        </w:sectPr>
      </w:pPr>
    </w:p>
    <w:p w14:paraId="514636A1" w14:textId="66F73A3C" w:rsidR="006B33FC" w:rsidRPr="00374795" w:rsidRDefault="006B33FC" w:rsidP="00515DA2">
      <w:pPr>
        <w:pStyle w:val="UBUCuerpoTrabajo"/>
        <w:jc w:val="right"/>
        <w:rPr>
          <w:b/>
          <w:bCs/>
        </w:rPr>
      </w:pPr>
      <w:r w:rsidRPr="00374795">
        <w:rPr>
          <w:b/>
          <w:bCs/>
        </w:rPr>
        <w:lastRenderedPageBreak/>
        <w:t>Resumen</w:t>
      </w:r>
    </w:p>
    <w:p w14:paraId="1069F620" w14:textId="443B49A2" w:rsidR="00374795" w:rsidRDefault="00374795" w:rsidP="00515DA2">
      <w:pPr>
        <w:pStyle w:val="UBUCuerpoTrabajo"/>
        <w:jc w:val="right"/>
      </w:pPr>
      <w:r>
        <w:t xml:space="preserve">Actualmente, nos encontramos sumidos en una pandemia a nivel mundial, la pandemia del COVID-19, causada por el virus SARS-CoV-2. Hecho que ha </w:t>
      </w:r>
      <w:r w:rsidR="00515DA2">
        <w:t>generado nuevas necesidades, que han repercutido en cambios</w:t>
      </w:r>
      <w:r>
        <w:t xml:space="preserve"> muy relevantes en la vida de las personas en los distintos ámbitos de su vida.</w:t>
      </w:r>
    </w:p>
    <w:p w14:paraId="66D326F8" w14:textId="14D38D91" w:rsidR="006B33FC" w:rsidRPr="00374795" w:rsidRDefault="006B33FC" w:rsidP="00515DA2">
      <w:pPr>
        <w:pStyle w:val="UBUCuerpoTrabajo"/>
        <w:jc w:val="right"/>
      </w:pPr>
      <w:r w:rsidRPr="00374795">
        <w:t>Este proyecto surge para</w:t>
      </w:r>
      <w:r w:rsidR="00374795">
        <w:t xml:space="preserve"> dar solución a u</w:t>
      </w:r>
      <w:r w:rsidR="00515DA2">
        <w:t>na</w:t>
      </w:r>
      <w:r w:rsidR="00374795">
        <w:t xml:space="preserve"> de l</w:t>
      </w:r>
      <w:r w:rsidR="00515DA2">
        <w:t>as necesidades encontradas a raíz de esta pandemia, el proceso de generación de clases en los colegios tratando de minimizar el riesgo de contagios. Anteriormente, se tenían en cuenta los hermanos encontrados en el mismo curso, tratando de unirlos en una misma clase puesto que su contacto además de en el colegio también se producía en el hogar. Pero ¿y los hermanos que no tienen la misma edad?</w:t>
      </w:r>
    </w:p>
    <w:p w14:paraId="4D8AD381" w14:textId="7D2647AE" w:rsidR="006B33FC" w:rsidRPr="00374795" w:rsidRDefault="006B33FC" w:rsidP="00515DA2">
      <w:pPr>
        <w:pStyle w:val="UBUCuerpoTrabajo"/>
        <w:jc w:val="right"/>
      </w:pPr>
      <w:r w:rsidRPr="00374795">
        <w:t>Gracias a la ayuda d</w:t>
      </w:r>
      <w:r w:rsidR="00515DA2">
        <w:t>el algoritmo denominado recocido simulado y las redes complejas, hallamos una solución a esta organización de un modo más eficiente. Tenemos en cuenta todos los hermanos que se puedan encontrar en el colegio, generando enlaces entre las clases y tras ello buscamos la mejor combinación para minimizar tanto el riesgo de contagio individual como el riesgo por grupo.</w:t>
      </w:r>
    </w:p>
    <w:p w14:paraId="61E0ECC7" w14:textId="2949E4AC" w:rsidR="006B33FC" w:rsidRPr="00374795" w:rsidRDefault="00515DA2" w:rsidP="00515DA2">
      <w:pPr>
        <w:pStyle w:val="UBUCuerpoTrabajo"/>
        <w:jc w:val="right"/>
      </w:pPr>
      <w:r>
        <w:t xml:space="preserve">Sire (Sibling-Rewiring) </w:t>
      </w:r>
      <w:r w:rsidR="006B33FC" w:rsidRPr="00374795">
        <w:t xml:space="preserve">es por tanto una aplicación concebida para </w:t>
      </w:r>
      <w:r>
        <w:t>minimizar los riesgos de contagio de cualquier enfermedad transmitida por el aire o contacto cercano.</w:t>
      </w:r>
    </w:p>
    <w:p w14:paraId="71B28691" w14:textId="77777777" w:rsidR="006B33FC" w:rsidRPr="00515DA2" w:rsidRDefault="006B33FC" w:rsidP="00515DA2">
      <w:pPr>
        <w:pStyle w:val="UBUCuerpoTrabajo"/>
        <w:jc w:val="right"/>
        <w:rPr>
          <w:b/>
          <w:bCs/>
        </w:rPr>
      </w:pPr>
      <w:r w:rsidRPr="00515DA2">
        <w:rPr>
          <w:b/>
          <w:bCs/>
        </w:rPr>
        <w:t>Descriptores</w:t>
      </w:r>
    </w:p>
    <w:p w14:paraId="1ADBF59C" w14:textId="7FBAD06E" w:rsidR="006B33FC" w:rsidRPr="00374795" w:rsidRDefault="00515DA2" w:rsidP="00515DA2">
      <w:pPr>
        <w:pStyle w:val="UBUCuerpoTrabajo"/>
        <w:jc w:val="right"/>
      </w:pPr>
      <w:r>
        <w:t>Generación de redes complejas</w:t>
      </w:r>
      <w:r w:rsidR="006B33FC" w:rsidRPr="00374795">
        <w:t>,</w:t>
      </w:r>
      <w:r>
        <w:t xml:space="preserve"> análisis de comunidades,</w:t>
      </w:r>
      <w:r w:rsidR="006B33FC" w:rsidRPr="00374795">
        <w:t xml:space="preserve"> </w:t>
      </w:r>
      <w:r>
        <w:t>pandemia</w:t>
      </w:r>
      <w:r w:rsidR="006B33FC" w:rsidRPr="00374795">
        <w:t xml:space="preserve">, </w:t>
      </w:r>
      <w:r w:rsidR="00EE706A">
        <w:t xml:space="preserve">COVID-19, </w:t>
      </w:r>
      <w:r>
        <w:t>minimización de contagio</w:t>
      </w:r>
      <w:r w:rsidR="006B33FC" w:rsidRPr="00374795">
        <w:t xml:space="preserve">, </w:t>
      </w:r>
      <w:r>
        <w:t>Python</w:t>
      </w:r>
      <w:r w:rsidR="006B33FC" w:rsidRPr="00374795">
        <w:t xml:space="preserve">, </w:t>
      </w:r>
      <w:r>
        <w:t>Servidor Flask, MySQL</w:t>
      </w:r>
      <w:r w:rsidR="006B33FC" w:rsidRPr="00374795">
        <w:t>.</w:t>
      </w:r>
    </w:p>
    <w:p w14:paraId="5F4B5721" w14:textId="77777777" w:rsidR="006B33FC" w:rsidRDefault="006B33FC">
      <w:pPr>
        <w:ind w:firstLine="0"/>
        <w:jc w:val="left"/>
      </w:pPr>
      <w:r>
        <w:br w:type="page"/>
      </w:r>
    </w:p>
    <w:p w14:paraId="2E76B761" w14:textId="77777777" w:rsidR="006B33FC" w:rsidRPr="007C5038" w:rsidRDefault="006B33FC" w:rsidP="00EE706A">
      <w:pPr>
        <w:pStyle w:val="Abstract"/>
        <w:jc w:val="right"/>
        <w:rPr>
          <w:b/>
          <w:bCs/>
          <w:lang w:val="en-US"/>
        </w:rPr>
      </w:pPr>
      <w:r w:rsidRPr="007C5038">
        <w:rPr>
          <w:b/>
          <w:bCs/>
          <w:lang w:val="en-US"/>
        </w:rPr>
        <w:lastRenderedPageBreak/>
        <w:t>Abstract</w:t>
      </w:r>
    </w:p>
    <w:p w14:paraId="1B65D4A4" w14:textId="01083251" w:rsidR="006B33FC" w:rsidRPr="007C5038" w:rsidRDefault="00EE706A" w:rsidP="00EE706A">
      <w:pPr>
        <w:pStyle w:val="Abstract"/>
        <w:jc w:val="right"/>
        <w:rPr>
          <w:lang w:val="en-US"/>
        </w:rPr>
      </w:pPr>
      <w:r w:rsidRPr="007C5038">
        <w:rPr>
          <w:lang w:val="en-US"/>
        </w:rPr>
        <w:t>Nowadays, we are experiencing a global pandemic, COVID-19 pandemic produced by SARS-CoV-2 virus</w:t>
      </w:r>
      <w:r w:rsidR="006B33FC" w:rsidRPr="007C5038">
        <w:rPr>
          <w:lang w:val="en-US"/>
        </w:rPr>
        <w:t>.</w:t>
      </w:r>
      <w:r w:rsidRPr="007C5038">
        <w:rPr>
          <w:lang w:val="en-US"/>
        </w:rPr>
        <w:t xml:space="preserve"> This fact has generated new needs changing people lifestyle.</w:t>
      </w:r>
    </w:p>
    <w:p w14:paraId="2C9B473C" w14:textId="5232C8DF" w:rsidR="006B33FC" w:rsidRPr="007C5038" w:rsidRDefault="006B33FC" w:rsidP="00EE706A">
      <w:pPr>
        <w:pStyle w:val="Abstract"/>
        <w:jc w:val="right"/>
        <w:rPr>
          <w:lang w:val="en-US"/>
        </w:rPr>
      </w:pPr>
      <w:r w:rsidRPr="007C5038">
        <w:rPr>
          <w:lang w:val="en-US"/>
        </w:rPr>
        <w:t>This project emerges to respond to</w:t>
      </w:r>
      <w:r w:rsidR="00EE706A" w:rsidRPr="007C5038">
        <w:rPr>
          <w:lang w:val="en-US"/>
        </w:rPr>
        <w:t xml:space="preserve"> one of those needs, the grouping of children in school</w:t>
      </w:r>
      <w:r w:rsidRPr="007C5038">
        <w:rPr>
          <w:lang w:val="en-US"/>
        </w:rPr>
        <w:t>.</w:t>
      </w:r>
      <w:r w:rsidR="007C5038">
        <w:rPr>
          <w:lang w:val="en-US"/>
        </w:rPr>
        <w:t xml:space="preserve"> </w:t>
      </w:r>
      <w:r w:rsidR="00EE706A" w:rsidRPr="007C5038">
        <w:rPr>
          <w:lang w:val="en-US"/>
        </w:rPr>
        <w:t xml:space="preserve">Previously they had thought of siblings with same age, getting them into the same class, because they also be together at home. But what happens with siblings with different age? </w:t>
      </w:r>
    </w:p>
    <w:p w14:paraId="1524A963" w14:textId="78BA63C4" w:rsidR="009721D5" w:rsidRPr="007C5038" w:rsidRDefault="006B33FC" w:rsidP="00EE706A">
      <w:pPr>
        <w:pStyle w:val="Abstract"/>
        <w:jc w:val="right"/>
        <w:rPr>
          <w:lang w:val="en-US"/>
        </w:rPr>
      </w:pPr>
      <w:r w:rsidRPr="007C5038">
        <w:rPr>
          <w:lang w:val="en-US"/>
        </w:rPr>
        <w:t>Thanks to the help of</w:t>
      </w:r>
      <w:r w:rsidR="009721D5" w:rsidRPr="007C5038">
        <w:rPr>
          <w:lang w:val="en-US"/>
        </w:rPr>
        <w:t xml:space="preserve"> simulated annealing and complex networks we have achieved a solution to the problem. We consider all siblings in school to generate a </w:t>
      </w:r>
      <w:r w:rsidR="007C5038" w:rsidRPr="007C5038">
        <w:rPr>
          <w:lang w:val="en-US"/>
        </w:rPr>
        <w:t>network</w:t>
      </w:r>
      <w:r w:rsidR="009721D5" w:rsidRPr="007C5038">
        <w:rPr>
          <w:lang w:val="en-US"/>
        </w:rPr>
        <w:t>, where links are siblings and nodes classes of school. We mix that net looking for a similar one with a minimum risk of transmission.</w:t>
      </w:r>
    </w:p>
    <w:p w14:paraId="4F96B871" w14:textId="3F5024B3" w:rsidR="006B33FC" w:rsidRPr="007C5038" w:rsidRDefault="009721D5" w:rsidP="00EE706A">
      <w:pPr>
        <w:pStyle w:val="Abstract"/>
        <w:jc w:val="right"/>
        <w:rPr>
          <w:lang w:val="en-US"/>
        </w:rPr>
      </w:pPr>
      <w:r w:rsidRPr="007C5038">
        <w:rPr>
          <w:lang w:val="en-US"/>
        </w:rPr>
        <w:t>Sire</w:t>
      </w:r>
      <w:r w:rsidR="00ED6FC5" w:rsidRPr="007C5038">
        <w:rPr>
          <w:lang w:val="en-US"/>
        </w:rPr>
        <w:t xml:space="preserve"> </w:t>
      </w:r>
      <w:r w:rsidRPr="007C5038">
        <w:rPr>
          <w:lang w:val="en-US"/>
        </w:rPr>
        <w:t>(Sibling-Rewiring)</w:t>
      </w:r>
      <w:r w:rsidR="006B33FC" w:rsidRPr="007C5038">
        <w:rPr>
          <w:lang w:val="en-US"/>
        </w:rPr>
        <w:t xml:space="preserve"> is therefore an application designed to</w:t>
      </w:r>
      <w:r w:rsidR="00ED6FC5" w:rsidRPr="007C5038">
        <w:rPr>
          <w:lang w:val="en-US"/>
        </w:rPr>
        <w:t xml:space="preserve"> minimize the risk of spread of any disease transmitted by air or close contact</w:t>
      </w:r>
      <w:r w:rsidR="006B33FC" w:rsidRPr="007C5038">
        <w:rPr>
          <w:lang w:val="en-US"/>
        </w:rPr>
        <w:t>.</w:t>
      </w:r>
    </w:p>
    <w:p w14:paraId="642EA888" w14:textId="77777777" w:rsidR="006B33FC" w:rsidRPr="007C5038" w:rsidRDefault="006B33FC" w:rsidP="00EE706A">
      <w:pPr>
        <w:pStyle w:val="Abstract"/>
        <w:jc w:val="right"/>
        <w:rPr>
          <w:b/>
          <w:bCs/>
          <w:lang w:val="en-US"/>
        </w:rPr>
      </w:pPr>
      <w:r w:rsidRPr="007C5038">
        <w:rPr>
          <w:b/>
          <w:bCs/>
          <w:lang w:val="en-US"/>
        </w:rPr>
        <w:t>Keywords</w:t>
      </w:r>
    </w:p>
    <w:p w14:paraId="6D044F4E" w14:textId="32B6F36E" w:rsidR="006B33FC" w:rsidRPr="007C5038" w:rsidRDefault="00ED6FC5" w:rsidP="00EE706A">
      <w:pPr>
        <w:pStyle w:val="Abstract"/>
        <w:jc w:val="right"/>
        <w:rPr>
          <w:lang w:val="en-US"/>
        </w:rPr>
      </w:pPr>
      <w:r w:rsidRPr="007C5038">
        <w:rPr>
          <w:lang w:val="en-US"/>
        </w:rPr>
        <w:t>Complex networks, community analysis, pandemic, COVID-19, risk minimization, Python, Flask server, MySQL</w:t>
      </w:r>
      <w:r w:rsidR="006B33FC" w:rsidRPr="007C5038">
        <w:rPr>
          <w:lang w:val="en-US"/>
        </w:rPr>
        <w:t>.</w:t>
      </w:r>
    </w:p>
    <w:p w14:paraId="596364BC" w14:textId="77777777" w:rsidR="006B33FC" w:rsidRDefault="006B33FC" w:rsidP="00374795">
      <w:pPr>
        <w:pStyle w:val="UBUCuerpoTrabajo"/>
        <w:rPr>
          <w:lang w:val="en-US"/>
        </w:rPr>
      </w:pPr>
      <w:r>
        <w:rPr>
          <w:lang w:val="en-US"/>
        </w:rPr>
        <w:br w:type="page"/>
      </w:r>
    </w:p>
    <w:p w14:paraId="4765D017" w14:textId="6EB19EF3" w:rsidR="006B33FC" w:rsidRPr="00BD7EF0" w:rsidRDefault="006B33FC">
      <w:pPr>
        <w:ind w:firstLine="0"/>
        <w:jc w:val="left"/>
        <w:rPr>
          <w:lang w:val="en-US"/>
        </w:rPr>
      </w:pPr>
    </w:p>
    <w:p w14:paraId="7EDFD3F5" w14:textId="77777777" w:rsidR="002A3B34" w:rsidRPr="00BD7EF0" w:rsidRDefault="002A3B34" w:rsidP="006B33FC">
      <w:pPr>
        <w:ind w:firstLine="0"/>
        <w:jc w:val="left"/>
        <w:rPr>
          <w:lang w:val="en-US"/>
        </w:rPr>
        <w:sectPr w:rsidR="002A3B34" w:rsidRPr="00BD7EF0" w:rsidSect="00771889">
          <w:pgSz w:w="11906" w:h="16838" w:code="9"/>
          <w:pgMar w:top="1418" w:right="1701" w:bottom="1418" w:left="1701" w:header="709" w:footer="709" w:gutter="0"/>
          <w:pgNumType w:start="1"/>
          <w:cols w:space="708"/>
          <w:titlePg/>
          <w:docGrid w:linePitch="360"/>
        </w:sectPr>
      </w:pPr>
    </w:p>
    <w:p w14:paraId="2B4F4024" w14:textId="6ECE5EF3" w:rsidR="002A3B34" w:rsidRPr="00BD7EF0" w:rsidRDefault="002A3B34" w:rsidP="00056A76">
      <w:pPr>
        <w:ind w:firstLine="0"/>
        <w:rPr>
          <w:b/>
          <w:bCs/>
          <w:lang w:val="en-US"/>
        </w:rPr>
      </w:pPr>
    </w:p>
    <w:bookmarkStart w:id="0" w:name="_Toc76592132" w:displacedByCustomXml="next"/>
    <w:sdt>
      <w:sdtPr>
        <w:rPr>
          <w:rFonts w:asciiTheme="minorHAnsi" w:eastAsiaTheme="minorHAnsi" w:hAnsiTheme="minorHAnsi" w:cstheme="minorBidi"/>
          <w:b w:val="0"/>
          <w:sz w:val="22"/>
          <w:szCs w:val="22"/>
        </w:rPr>
        <w:id w:val="1775906842"/>
        <w:docPartObj>
          <w:docPartGallery w:val="Table of Contents"/>
          <w:docPartUnique/>
        </w:docPartObj>
      </w:sdtPr>
      <w:sdtEndPr>
        <w:rPr>
          <w:rFonts w:ascii="Liberation Serif" w:hAnsi="Liberation Serif"/>
          <w:bCs/>
        </w:rPr>
      </w:sdtEndPr>
      <w:sdtContent>
        <w:p w14:paraId="5ECA5E72" w14:textId="77777777" w:rsidR="002A3B34" w:rsidRPr="0013451B" w:rsidRDefault="002A3B34" w:rsidP="002A3B34">
          <w:pPr>
            <w:pStyle w:val="Ttulo1"/>
            <w:pBdr>
              <w:top w:val="none" w:sz="0" w:space="0" w:color="auto"/>
            </w:pBdr>
            <w:rPr>
              <w:lang w:val="en-US"/>
            </w:rPr>
          </w:pPr>
          <w:r w:rsidRPr="0013451B">
            <w:rPr>
              <w:lang w:val="en-US"/>
            </w:rPr>
            <w:t>Índice General</w:t>
          </w:r>
          <w:bookmarkEnd w:id="0"/>
        </w:p>
        <w:p w14:paraId="2C78F89F" w14:textId="48527651" w:rsidR="00C715B1" w:rsidRDefault="002A3B34">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76592132" w:history="1">
            <w:r w:rsidR="00C715B1" w:rsidRPr="00682A73">
              <w:rPr>
                <w:rStyle w:val="Hipervnculo"/>
                <w:noProof/>
                <w:lang w:val="en-US"/>
              </w:rPr>
              <w:t>Índice General</w:t>
            </w:r>
            <w:r w:rsidR="00C715B1">
              <w:rPr>
                <w:noProof/>
                <w:webHidden/>
              </w:rPr>
              <w:tab/>
            </w:r>
            <w:r w:rsidR="00C715B1">
              <w:rPr>
                <w:noProof/>
                <w:webHidden/>
              </w:rPr>
              <w:fldChar w:fldCharType="begin"/>
            </w:r>
            <w:r w:rsidR="00C715B1">
              <w:rPr>
                <w:noProof/>
                <w:webHidden/>
              </w:rPr>
              <w:instrText xml:space="preserve"> PAGEREF _Toc76592132 \h </w:instrText>
            </w:r>
            <w:r w:rsidR="00C715B1">
              <w:rPr>
                <w:noProof/>
                <w:webHidden/>
              </w:rPr>
            </w:r>
            <w:r w:rsidR="00C715B1">
              <w:rPr>
                <w:noProof/>
                <w:webHidden/>
              </w:rPr>
              <w:fldChar w:fldCharType="separate"/>
            </w:r>
            <w:r w:rsidR="00C715B1">
              <w:rPr>
                <w:noProof/>
                <w:webHidden/>
              </w:rPr>
              <w:t>4</w:t>
            </w:r>
            <w:r w:rsidR="00C715B1">
              <w:rPr>
                <w:noProof/>
                <w:webHidden/>
              </w:rPr>
              <w:fldChar w:fldCharType="end"/>
            </w:r>
          </w:hyperlink>
        </w:p>
        <w:p w14:paraId="37E6B185" w14:textId="58381BA2" w:rsidR="00C715B1" w:rsidRDefault="00125486">
          <w:pPr>
            <w:pStyle w:val="TDC1"/>
            <w:rPr>
              <w:rFonts w:asciiTheme="minorHAnsi" w:eastAsiaTheme="minorEastAsia" w:hAnsiTheme="minorHAnsi"/>
              <w:noProof/>
              <w:lang w:eastAsia="es-ES"/>
            </w:rPr>
          </w:pPr>
          <w:hyperlink w:anchor="_Toc76592133" w:history="1">
            <w:r w:rsidR="00C715B1" w:rsidRPr="00682A73">
              <w:rPr>
                <w:rStyle w:val="Hipervnculo"/>
                <w:noProof/>
              </w:rPr>
              <w:t>Índice de Ilustraciones</w:t>
            </w:r>
            <w:r w:rsidR="00C715B1">
              <w:rPr>
                <w:noProof/>
                <w:webHidden/>
              </w:rPr>
              <w:tab/>
            </w:r>
            <w:r w:rsidR="00C715B1">
              <w:rPr>
                <w:noProof/>
                <w:webHidden/>
              </w:rPr>
              <w:fldChar w:fldCharType="begin"/>
            </w:r>
            <w:r w:rsidR="00C715B1">
              <w:rPr>
                <w:noProof/>
                <w:webHidden/>
              </w:rPr>
              <w:instrText xml:space="preserve"> PAGEREF _Toc76592133 \h </w:instrText>
            </w:r>
            <w:r w:rsidR="00C715B1">
              <w:rPr>
                <w:noProof/>
                <w:webHidden/>
              </w:rPr>
            </w:r>
            <w:r w:rsidR="00C715B1">
              <w:rPr>
                <w:noProof/>
                <w:webHidden/>
              </w:rPr>
              <w:fldChar w:fldCharType="separate"/>
            </w:r>
            <w:r w:rsidR="00C715B1">
              <w:rPr>
                <w:noProof/>
                <w:webHidden/>
              </w:rPr>
              <w:t>6</w:t>
            </w:r>
            <w:r w:rsidR="00C715B1">
              <w:rPr>
                <w:noProof/>
                <w:webHidden/>
              </w:rPr>
              <w:fldChar w:fldCharType="end"/>
            </w:r>
          </w:hyperlink>
        </w:p>
        <w:p w14:paraId="28351947" w14:textId="5D44F458" w:rsidR="00C715B1" w:rsidRDefault="00125486">
          <w:pPr>
            <w:pStyle w:val="TDC1"/>
            <w:rPr>
              <w:rFonts w:asciiTheme="minorHAnsi" w:eastAsiaTheme="minorEastAsia" w:hAnsiTheme="minorHAnsi"/>
              <w:noProof/>
              <w:lang w:eastAsia="es-ES"/>
            </w:rPr>
          </w:pPr>
          <w:hyperlink w:anchor="_Toc76592134" w:history="1">
            <w:r w:rsidR="00C715B1" w:rsidRPr="00682A73">
              <w:rPr>
                <w:rStyle w:val="Hipervnculo"/>
                <w:noProof/>
              </w:rPr>
              <w:t>A. Introducción</w:t>
            </w:r>
            <w:r w:rsidR="00C715B1">
              <w:rPr>
                <w:noProof/>
                <w:webHidden/>
              </w:rPr>
              <w:tab/>
            </w:r>
            <w:r w:rsidR="00C715B1">
              <w:rPr>
                <w:noProof/>
                <w:webHidden/>
              </w:rPr>
              <w:fldChar w:fldCharType="begin"/>
            </w:r>
            <w:r w:rsidR="00C715B1">
              <w:rPr>
                <w:noProof/>
                <w:webHidden/>
              </w:rPr>
              <w:instrText xml:space="preserve"> PAGEREF _Toc76592134 \h </w:instrText>
            </w:r>
            <w:r w:rsidR="00C715B1">
              <w:rPr>
                <w:noProof/>
                <w:webHidden/>
              </w:rPr>
            </w:r>
            <w:r w:rsidR="00C715B1">
              <w:rPr>
                <w:noProof/>
                <w:webHidden/>
              </w:rPr>
              <w:fldChar w:fldCharType="separate"/>
            </w:r>
            <w:r w:rsidR="00C715B1">
              <w:rPr>
                <w:noProof/>
                <w:webHidden/>
              </w:rPr>
              <w:t>7</w:t>
            </w:r>
            <w:r w:rsidR="00C715B1">
              <w:rPr>
                <w:noProof/>
                <w:webHidden/>
              </w:rPr>
              <w:fldChar w:fldCharType="end"/>
            </w:r>
          </w:hyperlink>
        </w:p>
        <w:p w14:paraId="18178A18" w14:textId="22AF5D0B" w:rsidR="00C715B1" w:rsidRDefault="00125486">
          <w:pPr>
            <w:pStyle w:val="TDC2"/>
            <w:rPr>
              <w:rFonts w:asciiTheme="minorHAnsi" w:eastAsiaTheme="minorEastAsia" w:hAnsiTheme="minorHAnsi"/>
              <w:noProof/>
              <w:lang w:eastAsia="es-ES"/>
            </w:rPr>
          </w:pPr>
          <w:hyperlink w:anchor="_Toc76592135" w:history="1">
            <w:r w:rsidR="00C715B1" w:rsidRPr="00682A73">
              <w:rPr>
                <w:rStyle w:val="Hipervnculo"/>
                <w:noProof/>
              </w:rPr>
              <w:t>1.1</w:t>
            </w:r>
            <w:r w:rsidR="00C715B1">
              <w:rPr>
                <w:rFonts w:asciiTheme="minorHAnsi" w:eastAsiaTheme="minorEastAsia" w:hAnsiTheme="minorHAnsi"/>
                <w:noProof/>
                <w:lang w:eastAsia="es-ES"/>
              </w:rPr>
              <w:tab/>
            </w:r>
            <w:r w:rsidR="00C715B1" w:rsidRPr="00682A73">
              <w:rPr>
                <w:rStyle w:val="Hipervnculo"/>
                <w:noProof/>
              </w:rPr>
              <w:t>Estructura de la memoria</w:t>
            </w:r>
            <w:r w:rsidR="00C715B1">
              <w:rPr>
                <w:noProof/>
                <w:webHidden/>
              </w:rPr>
              <w:tab/>
            </w:r>
            <w:r w:rsidR="00C715B1">
              <w:rPr>
                <w:noProof/>
                <w:webHidden/>
              </w:rPr>
              <w:fldChar w:fldCharType="begin"/>
            </w:r>
            <w:r w:rsidR="00C715B1">
              <w:rPr>
                <w:noProof/>
                <w:webHidden/>
              </w:rPr>
              <w:instrText xml:space="preserve"> PAGEREF _Toc76592135 \h </w:instrText>
            </w:r>
            <w:r w:rsidR="00C715B1">
              <w:rPr>
                <w:noProof/>
                <w:webHidden/>
              </w:rPr>
            </w:r>
            <w:r w:rsidR="00C715B1">
              <w:rPr>
                <w:noProof/>
                <w:webHidden/>
              </w:rPr>
              <w:fldChar w:fldCharType="separate"/>
            </w:r>
            <w:r w:rsidR="00C715B1">
              <w:rPr>
                <w:noProof/>
                <w:webHidden/>
              </w:rPr>
              <w:t>8</w:t>
            </w:r>
            <w:r w:rsidR="00C715B1">
              <w:rPr>
                <w:noProof/>
                <w:webHidden/>
              </w:rPr>
              <w:fldChar w:fldCharType="end"/>
            </w:r>
          </w:hyperlink>
        </w:p>
        <w:p w14:paraId="5A197144" w14:textId="23EC8D50" w:rsidR="00C715B1" w:rsidRDefault="00125486">
          <w:pPr>
            <w:pStyle w:val="TDC2"/>
            <w:rPr>
              <w:rFonts w:asciiTheme="minorHAnsi" w:eastAsiaTheme="minorEastAsia" w:hAnsiTheme="minorHAnsi"/>
              <w:noProof/>
              <w:lang w:eastAsia="es-ES"/>
            </w:rPr>
          </w:pPr>
          <w:hyperlink w:anchor="_Toc76592136" w:history="1">
            <w:r w:rsidR="00C715B1" w:rsidRPr="00682A73">
              <w:rPr>
                <w:rStyle w:val="Hipervnculo"/>
                <w:noProof/>
              </w:rPr>
              <w:t>1.2</w:t>
            </w:r>
            <w:r w:rsidR="00C715B1">
              <w:rPr>
                <w:rFonts w:asciiTheme="minorHAnsi" w:eastAsiaTheme="minorEastAsia" w:hAnsiTheme="minorHAnsi"/>
                <w:noProof/>
                <w:lang w:eastAsia="es-ES"/>
              </w:rPr>
              <w:tab/>
            </w:r>
            <w:r w:rsidR="00C715B1" w:rsidRPr="00682A73">
              <w:rPr>
                <w:rStyle w:val="Hipervnculo"/>
                <w:noProof/>
              </w:rPr>
              <w:t>Enlaces de interés</w:t>
            </w:r>
            <w:r w:rsidR="00C715B1">
              <w:rPr>
                <w:noProof/>
                <w:webHidden/>
              </w:rPr>
              <w:tab/>
            </w:r>
            <w:r w:rsidR="00C715B1">
              <w:rPr>
                <w:noProof/>
                <w:webHidden/>
              </w:rPr>
              <w:fldChar w:fldCharType="begin"/>
            </w:r>
            <w:r w:rsidR="00C715B1">
              <w:rPr>
                <w:noProof/>
                <w:webHidden/>
              </w:rPr>
              <w:instrText xml:space="preserve"> PAGEREF _Toc76592136 \h </w:instrText>
            </w:r>
            <w:r w:rsidR="00C715B1">
              <w:rPr>
                <w:noProof/>
                <w:webHidden/>
              </w:rPr>
            </w:r>
            <w:r w:rsidR="00C715B1">
              <w:rPr>
                <w:noProof/>
                <w:webHidden/>
              </w:rPr>
              <w:fldChar w:fldCharType="separate"/>
            </w:r>
            <w:r w:rsidR="00C715B1">
              <w:rPr>
                <w:noProof/>
                <w:webHidden/>
              </w:rPr>
              <w:t>8</w:t>
            </w:r>
            <w:r w:rsidR="00C715B1">
              <w:rPr>
                <w:noProof/>
                <w:webHidden/>
              </w:rPr>
              <w:fldChar w:fldCharType="end"/>
            </w:r>
          </w:hyperlink>
        </w:p>
        <w:p w14:paraId="1D1B2089" w14:textId="7826CC20" w:rsidR="00C715B1" w:rsidRDefault="00125486">
          <w:pPr>
            <w:pStyle w:val="TDC1"/>
            <w:rPr>
              <w:rFonts w:asciiTheme="minorHAnsi" w:eastAsiaTheme="minorEastAsia" w:hAnsiTheme="minorHAnsi"/>
              <w:noProof/>
              <w:lang w:eastAsia="es-ES"/>
            </w:rPr>
          </w:pPr>
          <w:hyperlink w:anchor="_Toc76592137" w:history="1">
            <w:r w:rsidR="00C715B1" w:rsidRPr="00682A73">
              <w:rPr>
                <w:rStyle w:val="Hipervnculo"/>
                <w:noProof/>
              </w:rPr>
              <w:t>B. Objetivos del proyecto</w:t>
            </w:r>
            <w:r w:rsidR="00C715B1">
              <w:rPr>
                <w:noProof/>
                <w:webHidden/>
              </w:rPr>
              <w:tab/>
            </w:r>
            <w:r w:rsidR="00C715B1">
              <w:rPr>
                <w:noProof/>
                <w:webHidden/>
              </w:rPr>
              <w:fldChar w:fldCharType="begin"/>
            </w:r>
            <w:r w:rsidR="00C715B1">
              <w:rPr>
                <w:noProof/>
                <w:webHidden/>
              </w:rPr>
              <w:instrText xml:space="preserve"> PAGEREF _Toc76592137 \h </w:instrText>
            </w:r>
            <w:r w:rsidR="00C715B1">
              <w:rPr>
                <w:noProof/>
                <w:webHidden/>
              </w:rPr>
            </w:r>
            <w:r w:rsidR="00C715B1">
              <w:rPr>
                <w:noProof/>
                <w:webHidden/>
              </w:rPr>
              <w:fldChar w:fldCharType="separate"/>
            </w:r>
            <w:r w:rsidR="00C715B1">
              <w:rPr>
                <w:noProof/>
                <w:webHidden/>
              </w:rPr>
              <w:t>9</w:t>
            </w:r>
            <w:r w:rsidR="00C715B1">
              <w:rPr>
                <w:noProof/>
                <w:webHidden/>
              </w:rPr>
              <w:fldChar w:fldCharType="end"/>
            </w:r>
          </w:hyperlink>
        </w:p>
        <w:p w14:paraId="34BBF1A6" w14:textId="525CD53F" w:rsidR="00C715B1" w:rsidRDefault="00125486">
          <w:pPr>
            <w:pStyle w:val="TDC2"/>
            <w:rPr>
              <w:rFonts w:asciiTheme="minorHAnsi" w:eastAsiaTheme="minorEastAsia" w:hAnsiTheme="minorHAnsi"/>
              <w:noProof/>
              <w:lang w:eastAsia="es-ES"/>
            </w:rPr>
          </w:pPr>
          <w:hyperlink w:anchor="_Toc76592138" w:history="1">
            <w:r w:rsidR="00C715B1" w:rsidRPr="00682A73">
              <w:rPr>
                <w:rStyle w:val="Hipervnculo"/>
                <w:noProof/>
              </w:rPr>
              <w:t>2.1</w:t>
            </w:r>
            <w:r w:rsidR="00C715B1">
              <w:rPr>
                <w:rFonts w:asciiTheme="minorHAnsi" w:eastAsiaTheme="minorEastAsia" w:hAnsiTheme="minorHAnsi"/>
                <w:noProof/>
                <w:lang w:eastAsia="es-ES"/>
              </w:rPr>
              <w:tab/>
            </w:r>
            <w:r w:rsidR="00C715B1" w:rsidRPr="00682A73">
              <w:rPr>
                <w:rStyle w:val="Hipervnculo"/>
                <w:noProof/>
              </w:rPr>
              <w:t>Objetivos generales</w:t>
            </w:r>
            <w:r w:rsidR="00C715B1">
              <w:rPr>
                <w:noProof/>
                <w:webHidden/>
              </w:rPr>
              <w:tab/>
            </w:r>
            <w:r w:rsidR="00C715B1">
              <w:rPr>
                <w:noProof/>
                <w:webHidden/>
              </w:rPr>
              <w:fldChar w:fldCharType="begin"/>
            </w:r>
            <w:r w:rsidR="00C715B1">
              <w:rPr>
                <w:noProof/>
                <w:webHidden/>
              </w:rPr>
              <w:instrText xml:space="preserve"> PAGEREF _Toc76592138 \h </w:instrText>
            </w:r>
            <w:r w:rsidR="00C715B1">
              <w:rPr>
                <w:noProof/>
                <w:webHidden/>
              </w:rPr>
            </w:r>
            <w:r w:rsidR="00C715B1">
              <w:rPr>
                <w:noProof/>
                <w:webHidden/>
              </w:rPr>
              <w:fldChar w:fldCharType="separate"/>
            </w:r>
            <w:r w:rsidR="00C715B1">
              <w:rPr>
                <w:noProof/>
                <w:webHidden/>
              </w:rPr>
              <w:t>9</w:t>
            </w:r>
            <w:r w:rsidR="00C715B1">
              <w:rPr>
                <w:noProof/>
                <w:webHidden/>
              </w:rPr>
              <w:fldChar w:fldCharType="end"/>
            </w:r>
          </w:hyperlink>
        </w:p>
        <w:p w14:paraId="29324AE4" w14:textId="14049C1B" w:rsidR="00C715B1" w:rsidRDefault="00125486">
          <w:pPr>
            <w:pStyle w:val="TDC2"/>
            <w:rPr>
              <w:rFonts w:asciiTheme="minorHAnsi" w:eastAsiaTheme="minorEastAsia" w:hAnsiTheme="minorHAnsi"/>
              <w:noProof/>
              <w:lang w:eastAsia="es-ES"/>
            </w:rPr>
          </w:pPr>
          <w:hyperlink w:anchor="_Toc76592139" w:history="1">
            <w:r w:rsidR="00C715B1" w:rsidRPr="00682A73">
              <w:rPr>
                <w:rStyle w:val="Hipervnculo"/>
                <w:noProof/>
              </w:rPr>
              <w:t>2.2</w:t>
            </w:r>
            <w:r w:rsidR="00C715B1">
              <w:rPr>
                <w:rFonts w:asciiTheme="minorHAnsi" w:eastAsiaTheme="minorEastAsia" w:hAnsiTheme="minorHAnsi"/>
                <w:noProof/>
                <w:lang w:eastAsia="es-ES"/>
              </w:rPr>
              <w:tab/>
            </w:r>
            <w:r w:rsidR="00C715B1" w:rsidRPr="00682A73">
              <w:rPr>
                <w:rStyle w:val="Hipervnculo"/>
                <w:noProof/>
              </w:rPr>
              <w:t>Objetivos técnicos</w:t>
            </w:r>
            <w:r w:rsidR="00C715B1">
              <w:rPr>
                <w:noProof/>
                <w:webHidden/>
              </w:rPr>
              <w:tab/>
            </w:r>
            <w:r w:rsidR="00C715B1">
              <w:rPr>
                <w:noProof/>
                <w:webHidden/>
              </w:rPr>
              <w:fldChar w:fldCharType="begin"/>
            </w:r>
            <w:r w:rsidR="00C715B1">
              <w:rPr>
                <w:noProof/>
                <w:webHidden/>
              </w:rPr>
              <w:instrText xml:space="preserve"> PAGEREF _Toc76592139 \h </w:instrText>
            </w:r>
            <w:r w:rsidR="00C715B1">
              <w:rPr>
                <w:noProof/>
                <w:webHidden/>
              </w:rPr>
            </w:r>
            <w:r w:rsidR="00C715B1">
              <w:rPr>
                <w:noProof/>
                <w:webHidden/>
              </w:rPr>
              <w:fldChar w:fldCharType="separate"/>
            </w:r>
            <w:r w:rsidR="00C715B1">
              <w:rPr>
                <w:noProof/>
                <w:webHidden/>
              </w:rPr>
              <w:t>9</w:t>
            </w:r>
            <w:r w:rsidR="00C715B1">
              <w:rPr>
                <w:noProof/>
                <w:webHidden/>
              </w:rPr>
              <w:fldChar w:fldCharType="end"/>
            </w:r>
          </w:hyperlink>
        </w:p>
        <w:p w14:paraId="096FE1A7" w14:textId="6918569B" w:rsidR="00C715B1" w:rsidRDefault="00125486">
          <w:pPr>
            <w:pStyle w:val="TDC2"/>
            <w:rPr>
              <w:rFonts w:asciiTheme="minorHAnsi" w:eastAsiaTheme="minorEastAsia" w:hAnsiTheme="minorHAnsi"/>
              <w:noProof/>
              <w:lang w:eastAsia="es-ES"/>
            </w:rPr>
          </w:pPr>
          <w:hyperlink w:anchor="_Toc76592140" w:history="1">
            <w:r w:rsidR="00C715B1" w:rsidRPr="00682A73">
              <w:rPr>
                <w:rStyle w:val="Hipervnculo"/>
                <w:noProof/>
              </w:rPr>
              <w:t>2.3</w:t>
            </w:r>
            <w:r w:rsidR="00C715B1">
              <w:rPr>
                <w:rFonts w:asciiTheme="minorHAnsi" w:eastAsiaTheme="minorEastAsia" w:hAnsiTheme="minorHAnsi"/>
                <w:noProof/>
                <w:lang w:eastAsia="es-ES"/>
              </w:rPr>
              <w:tab/>
            </w:r>
            <w:r w:rsidR="00C715B1" w:rsidRPr="00682A73">
              <w:rPr>
                <w:rStyle w:val="Hipervnculo"/>
                <w:noProof/>
              </w:rPr>
              <w:t>Objetivos personales</w:t>
            </w:r>
            <w:r w:rsidR="00C715B1">
              <w:rPr>
                <w:noProof/>
                <w:webHidden/>
              </w:rPr>
              <w:tab/>
            </w:r>
            <w:r w:rsidR="00C715B1">
              <w:rPr>
                <w:noProof/>
                <w:webHidden/>
              </w:rPr>
              <w:fldChar w:fldCharType="begin"/>
            </w:r>
            <w:r w:rsidR="00C715B1">
              <w:rPr>
                <w:noProof/>
                <w:webHidden/>
              </w:rPr>
              <w:instrText xml:space="preserve"> PAGEREF _Toc76592140 \h </w:instrText>
            </w:r>
            <w:r w:rsidR="00C715B1">
              <w:rPr>
                <w:noProof/>
                <w:webHidden/>
              </w:rPr>
            </w:r>
            <w:r w:rsidR="00C715B1">
              <w:rPr>
                <w:noProof/>
                <w:webHidden/>
              </w:rPr>
              <w:fldChar w:fldCharType="separate"/>
            </w:r>
            <w:r w:rsidR="00C715B1">
              <w:rPr>
                <w:noProof/>
                <w:webHidden/>
              </w:rPr>
              <w:t>10</w:t>
            </w:r>
            <w:r w:rsidR="00C715B1">
              <w:rPr>
                <w:noProof/>
                <w:webHidden/>
              </w:rPr>
              <w:fldChar w:fldCharType="end"/>
            </w:r>
          </w:hyperlink>
        </w:p>
        <w:p w14:paraId="24306876" w14:textId="1306D358" w:rsidR="00C715B1" w:rsidRDefault="00125486">
          <w:pPr>
            <w:pStyle w:val="TDC1"/>
            <w:rPr>
              <w:rFonts w:asciiTheme="minorHAnsi" w:eastAsiaTheme="minorEastAsia" w:hAnsiTheme="minorHAnsi"/>
              <w:noProof/>
              <w:lang w:eastAsia="es-ES"/>
            </w:rPr>
          </w:pPr>
          <w:hyperlink w:anchor="_Toc76592141" w:history="1">
            <w:r w:rsidR="00C715B1" w:rsidRPr="00682A73">
              <w:rPr>
                <w:rStyle w:val="Hipervnculo"/>
                <w:noProof/>
              </w:rPr>
              <w:t>C. Conceptos teóricos</w:t>
            </w:r>
            <w:r w:rsidR="00C715B1">
              <w:rPr>
                <w:noProof/>
                <w:webHidden/>
              </w:rPr>
              <w:tab/>
            </w:r>
            <w:r w:rsidR="00C715B1">
              <w:rPr>
                <w:noProof/>
                <w:webHidden/>
              </w:rPr>
              <w:fldChar w:fldCharType="begin"/>
            </w:r>
            <w:r w:rsidR="00C715B1">
              <w:rPr>
                <w:noProof/>
                <w:webHidden/>
              </w:rPr>
              <w:instrText xml:space="preserve"> PAGEREF _Toc76592141 \h </w:instrText>
            </w:r>
            <w:r w:rsidR="00C715B1">
              <w:rPr>
                <w:noProof/>
                <w:webHidden/>
              </w:rPr>
            </w:r>
            <w:r w:rsidR="00C715B1">
              <w:rPr>
                <w:noProof/>
                <w:webHidden/>
              </w:rPr>
              <w:fldChar w:fldCharType="separate"/>
            </w:r>
            <w:r w:rsidR="00C715B1">
              <w:rPr>
                <w:noProof/>
                <w:webHidden/>
              </w:rPr>
              <w:t>11</w:t>
            </w:r>
            <w:r w:rsidR="00C715B1">
              <w:rPr>
                <w:noProof/>
                <w:webHidden/>
              </w:rPr>
              <w:fldChar w:fldCharType="end"/>
            </w:r>
          </w:hyperlink>
        </w:p>
        <w:p w14:paraId="70243175" w14:textId="37F37CB6" w:rsidR="00C715B1" w:rsidRDefault="00125486">
          <w:pPr>
            <w:pStyle w:val="TDC2"/>
            <w:rPr>
              <w:rFonts w:asciiTheme="minorHAnsi" w:eastAsiaTheme="minorEastAsia" w:hAnsiTheme="minorHAnsi"/>
              <w:noProof/>
              <w:lang w:eastAsia="es-ES"/>
            </w:rPr>
          </w:pPr>
          <w:hyperlink w:anchor="_Toc76592142" w:history="1">
            <w:r w:rsidR="00C715B1" w:rsidRPr="00682A73">
              <w:rPr>
                <w:rStyle w:val="Hipervnculo"/>
                <w:noProof/>
              </w:rPr>
              <w:t>3.1</w:t>
            </w:r>
            <w:r w:rsidR="00C715B1">
              <w:rPr>
                <w:rFonts w:asciiTheme="minorHAnsi" w:eastAsiaTheme="minorEastAsia" w:hAnsiTheme="minorHAnsi"/>
                <w:noProof/>
                <w:lang w:eastAsia="es-ES"/>
              </w:rPr>
              <w:tab/>
            </w:r>
            <w:r w:rsidR="00C715B1" w:rsidRPr="00682A73">
              <w:rPr>
                <w:rStyle w:val="Hipervnculo"/>
                <w:noProof/>
              </w:rPr>
              <w:t>Recocido Simulado</w:t>
            </w:r>
            <w:r w:rsidR="00C715B1">
              <w:rPr>
                <w:noProof/>
                <w:webHidden/>
              </w:rPr>
              <w:tab/>
            </w:r>
            <w:r w:rsidR="00C715B1">
              <w:rPr>
                <w:noProof/>
                <w:webHidden/>
              </w:rPr>
              <w:fldChar w:fldCharType="begin"/>
            </w:r>
            <w:r w:rsidR="00C715B1">
              <w:rPr>
                <w:noProof/>
                <w:webHidden/>
              </w:rPr>
              <w:instrText xml:space="preserve"> PAGEREF _Toc76592142 \h </w:instrText>
            </w:r>
            <w:r w:rsidR="00C715B1">
              <w:rPr>
                <w:noProof/>
                <w:webHidden/>
              </w:rPr>
            </w:r>
            <w:r w:rsidR="00C715B1">
              <w:rPr>
                <w:noProof/>
                <w:webHidden/>
              </w:rPr>
              <w:fldChar w:fldCharType="separate"/>
            </w:r>
            <w:r w:rsidR="00C715B1">
              <w:rPr>
                <w:noProof/>
                <w:webHidden/>
              </w:rPr>
              <w:t>11</w:t>
            </w:r>
            <w:r w:rsidR="00C715B1">
              <w:rPr>
                <w:noProof/>
                <w:webHidden/>
              </w:rPr>
              <w:fldChar w:fldCharType="end"/>
            </w:r>
          </w:hyperlink>
        </w:p>
        <w:p w14:paraId="378A575B" w14:textId="0BD0415F" w:rsidR="00C715B1" w:rsidRDefault="00125486">
          <w:pPr>
            <w:pStyle w:val="TDC3"/>
            <w:tabs>
              <w:tab w:val="right" w:leader="dot" w:pos="9350"/>
            </w:tabs>
            <w:rPr>
              <w:rFonts w:asciiTheme="minorHAnsi" w:eastAsiaTheme="minorEastAsia" w:hAnsiTheme="minorHAnsi"/>
              <w:noProof/>
              <w:lang w:eastAsia="es-ES"/>
            </w:rPr>
          </w:pPr>
          <w:hyperlink w:anchor="_Toc76592143" w:history="1">
            <w:r w:rsidR="00C715B1" w:rsidRPr="00682A73">
              <w:rPr>
                <w:rStyle w:val="Hipervnculo"/>
                <w:i/>
                <w:iCs/>
                <w:noProof/>
              </w:rPr>
              <w:t>Estructura de implementación</w:t>
            </w:r>
            <w:r w:rsidR="00C715B1">
              <w:rPr>
                <w:noProof/>
                <w:webHidden/>
              </w:rPr>
              <w:tab/>
            </w:r>
            <w:r w:rsidR="00C715B1">
              <w:rPr>
                <w:noProof/>
                <w:webHidden/>
              </w:rPr>
              <w:fldChar w:fldCharType="begin"/>
            </w:r>
            <w:r w:rsidR="00C715B1">
              <w:rPr>
                <w:noProof/>
                <w:webHidden/>
              </w:rPr>
              <w:instrText xml:space="preserve"> PAGEREF _Toc76592143 \h </w:instrText>
            </w:r>
            <w:r w:rsidR="00C715B1">
              <w:rPr>
                <w:noProof/>
                <w:webHidden/>
              </w:rPr>
            </w:r>
            <w:r w:rsidR="00C715B1">
              <w:rPr>
                <w:noProof/>
                <w:webHidden/>
              </w:rPr>
              <w:fldChar w:fldCharType="separate"/>
            </w:r>
            <w:r w:rsidR="00C715B1">
              <w:rPr>
                <w:noProof/>
                <w:webHidden/>
              </w:rPr>
              <w:t>11</w:t>
            </w:r>
            <w:r w:rsidR="00C715B1">
              <w:rPr>
                <w:noProof/>
                <w:webHidden/>
              </w:rPr>
              <w:fldChar w:fldCharType="end"/>
            </w:r>
          </w:hyperlink>
        </w:p>
        <w:p w14:paraId="51460FA8" w14:textId="2532F6F7" w:rsidR="00C715B1" w:rsidRDefault="00125486">
          <w:pPr>
            <w:pStyle w:val="TDC3"/>
            <w:tabs>
              <w:tab w:val="right" w:leader="dot" w:pos="9350"/>
            </w:tabs>
            <w:rPr>
              <w:rFonts w:asciiTheme="minorHAnsi" w:eastAsiaTheme="minorEastAsia" w:hAnsiTheme="minorHAnsi"/>
              <w:noProof/>
              <w:lang w:eastAsia="es-ES"/>
            </w:rPr>
          </w:pPr>
          <w:hyperlink w:anchor="_Toc76592144" w:history="1">
            <w:r w:rsidR="00C715B1" w:rsidRPr="00682A73">
              <w:rPr>
                <w:rStyle w:val="Hipervnculo"/>
                <w:i/>
                <w:iCs/>
                <w:noProof/>
              </w:rPr>
              <w:t>Mecanismo de transición entre soluciones – Vecindad</w:t>
            </w:r>
            <w:r w:rsidR="00C715B1">
              <w:rPr>
                <w:noProof/>
                <w:webHidden/>
              </w:rPr>
              <w:tab/>
            </w:r>
            <w:r w:rsidR="00C715B1">
              <w:rPr>
                <w:noProof/>
                <w:webHidden/>
              </w:rPr>
              <w:fldChar w:fldCharType="begin"/>
            </w:r>
            <w:r w:rsidR="00C715B1">
              <w:rPr>
                <w:noProof/>
                <w:webHidden/>
              </w:rPr>
              <w:instrText xml:space="preserve"> PAGEREF _Toc76592144 \h </w:instrText>
            </w:r>
            <w:r w:rsidR="00C715B1">
              <w:rPr>
                <w:noProof/>
                <w:webHidden/>
              </w:rPr>
            </w:r>
            <w:r w:rsidR="00C715B1">
              <w:rPr>
                <w:noProof/>
                <w:webHidden/>
              </w:rPr>
              <w:fldChar w:fldCharType="separate"/>
            </w:r>
            <w:r w:rsidR="00C715B1">
              <w:rPr>
                <w:noProof/>
                <w:webHidden/>
              </w:rPr>
              <w:t>12</w:t>
            </w:r>
            <w:r w:rsidR="00C715B1">
              <w:rPr>
                <w:noProof/>
                <w:webHidden/>
              </w:rPr>
              <w:fldChar w:fldCharType="end"/>
            </w:r>
          </w:hyperlink>
        </w:p>
        <w:p w14:paraId="07D37275" w14:textId="2651C5D8" w:rsidR="00C715B1" w:rsidRDefault="00125486">
          <w:pPr>
            <w:pStyle w:val="TDC3"/>
            <w:tabs>
              <w:tab w:val="right" w:leader="dot" w:pos="9350"/>
            </w:tabs>
            <w:rPr>
              <w:rFonts w:asciiTheme="minorHAnsi" w:eastAsiaTheme="minorEastAsia" w:hAnsiTheme="minorHAnsi"/>
              <w:noProof/>
              <w:lang w:eastAsia="es-ES"/>
            </w:rPr>
          </w:pPr>
          <w:hyperlink w:anchor="_Toc76592145" w:history="1">
            <w:r w:rsidR="00C715B1" w:rsidRPr="00682A73">
              <w:rPr>
                <w:rStyle w:val="Hipervnculo"/>
                <w:i/>
                <w:iCs/>
                <w:noProof/>
              </w:rPr>
              <w:t>Secuencia de enfriamiento</w:t>
            </w:r>
            <w:r w:rsidR="00C715B1">
              <w:rPr>
                <w:noProof/>
                <w:webHidden/>
              </w:rPr>
              <w:tab/>
            </w:r>
            <w:r w:rsidR="00C715B1">
              <w:rPr>
                <w:noProof/>
                <w:webHidden/>
              </w:rPr>
              <w:fldChar w:fldCharType="begin"/>
            </w:r>
            <w:r w:rsidR="00C715B1">
              <w:rPr>
                <w:noProof/>
                <w:webHidden/>
              </w:rPr>
              <w:instrText xml:space="preserve"> PAGEREF _Toc76592145 \h </w:instrText>
            </w:r>
            <w:r w:rsidR="00C715B1">
              <w:rPr>
                <w:noProof/>
                <w:webHidden/>
              </w:rPr>
            </w:r>
            <w:r w:rsidR="00C715B1">
              <w:rPr>
                <w:noProof/>
                <w:webHidden/>
              </w:rPr>
              <w:fldChar w:fldCharType="separate"/>
            </w:r>
            <w:r w:rsidR="00C715B1">
              <w:rPr>
                <w:noProof/>
                <w:webHidden/>
              </w:rPr>
              <w:t>12</w:t>
            </w:r>
            <w:r w:rsidR="00C715B1">
              <w:rPr>
                <w:noProof/>
                <w:webHidden/>
              </w:rPr>
              <w:fldChar w:fldCharType="end"/>
            </w:r>
          </w:hyperlink>
        </w:p>
        <w:p w14:paraId="55DA9E7C" w14:textId="32F6C4F7" w:rsidR="00C715B1" w:rsidRDefault="00125486">
          <w:pPr>
            <w:pStyle w:val="TDC2"/>
            <w:rPr>
              <w:rFonts w:asciiTheme="minorHAnsi" w:eastAsiaTheme="minorEastAsia" w:hAnsiTheme="minorHAnsi"/>
              <w:noProof/>
              <w:lang w:eastAsia="es-ES"/>
            </w:rPr>
          </w:pPr>
          <w:hyperlink w:anchor="_Toc76592146" w:history="1">
            <w:r w:rsidR="00C715B1" w:rsidRPr="00682A73">
              <w:rPr>
                <w:rStyle w:val="Hipervnculo"/>
                <w:noProof/>
              </w:rPr>
              <w:t>3.2</w:t>
            </w:r>
            <w:r w:rsidR="00C715B1">
              <w:rPr>
                <w:rFonts w:asciiTheme="minorHAnsi" w:eastAsiaTheme="minorEastAsia" w:hAnsiTheme="minorHAnsi"/>
                <w:noProof/>
                <w:lang w:eastAsia="es-ES"/>
              </w:rPr>
              <w:tab/>
            </w:r>
            <w:r w:rsidR="00C715B1" w:rsidRPr="00682A73">
              <w:rPr>
                <w:rStyle w:val="Hipervnculo"/>
                <w:noProof/>
              </w:rPr>
              <w:t>Red</w:t>
            </w:r>
            <w:r w:rsidR="00C715B1">
              <w:rPr>
                <w:noProof/>
                <w:webHidden/>
              </w:rPr>
              <w:tab/>
            </w:r>
            <w:r w:rsidR="00C715B1">
              <w:rPr>
                <w:noProof/>
                <w:webHidden/>
              </w:rPr>
              <w:fldChar w:fldCharType="begin"/>
            </w:r>
            <w:r w:rsidR="00C715B1">
              <w:rPr>
                <w:noProof/>
                <w:webHidden/>
              </w:rPr>
              <w:instrText xml:space="preserve"> PAGEREF _Toc76592146 \h </w:instrText>
            </w:r>
            <w:r w:rsidR="00C715B1">
              <w:rPr>
                <w:noProof/>
                <w:webHidden/>
              </w:rPr>
            </w:r>
            <w:r w:rsidR="00C715B1">
              <w:rPr>
                <w:noProof/>
                <w:webHidden/>
              </w:rPr>
              <w:fldChar w:fldCharType="separate"/>
            </w:r>
            <w:r w:rsidR="00C715B1">
              <w:rPr>
                <w:noProof/>
                <w:webHidden/>
              </w:rPr>
              <w:t>13</w:t>
            </w:r>
            <w:r w:rsidR="00C715B1">
              <w:rPr>
                <w:noProof/>
                <w:webHidden/>
              </w:rPr>
              <w:fldChar w:fldCharType="end"/>
            </w:r>
          </w:hyperlink>
        </w:p>
        <w:p w14:paraId="3EFEECCA" w14:textId="743BD68F" w:rsidR="00C715B1" w:rsidRDefault="00125486">
          <w:pPr>
            <w:pStyle w:val="TDC2"/>
            <w:rPr>
              <w:rFonts w:asciiTheme="minorHAnsi" w:eastAsiaTheme="minorEastAsia" w:hAnsiTheme="minorHAnsi"/>
              <w:noProof/>
              <w:lang w:eastAsia="es-ES"/>
            </w:rPr>
          </w:pPr>
          <w:hyperlink w:anchor="_Toc76592147" w:history="1">
            <w:r w:rsidR="00C715B1" w:rsidRPr="00682A73">
              <w:rPr>
                <w:rStyle w:val="Hipervnculo"/>
                <w:noProof/>
              </w:rPr>
              <w:t>3.3</w:t>
            </w:r>
            <w:r w:rsidR="00C715B1">
              <w:rPr>
                <w:rFonts w:asciiTheme="minorHAnsi" w:eastAsiaTheme="minorEastAsia" w:hAnsiTheme="minorHAnsi"/>
                <w:noProof/>
                <w:lang w:eastAsia="es-ES"/>
              </w:rPr>
              <w:tab/>
            </w:r>
            <w:r w:rsidR="00C715B1" w:rsidRPr="00682A73">
              <w:rPr>
                <w:rStyle w:val="Hipervnculo"/>
                <w:noProof/>
              </w:rPr>
              <w:t>Conectividad</w:t>
            </w:r>
            <w:r w:rsidR="00C715B1">
              <w:rPr>
                <w:noProof/>
                <w:webHidden/>
              </w:rPr>
              <w:tab/>
            </w:r>
            <w:r w:rsidR="00C715B1">
              <w:rPr>
                <w:noProof/>
                <w:webHidden/>
              </w:rPr>
              <w:fldChar w:fldCharType="begin"/>
            </w:r>
            <w:r w:rsidR="00C715B1">
              <w:rPr>
                <w:noProof/>
                <w:webHidden/>
              </w:rPr>
              <w:instrText xml:space="preserve"> PAGEREF _Toc76592147 \h </w:instrText>
            </w:r>
            <w:r w:rsidR="00C715B1">
              <w:rPr>
                <w:noProof/>
                <w:webHidden/>
              </w:rPr>
            </w:r>
            <w:r w:rsidR="00C715B1">
              <w:rPr>
                <w:noProof/>
                <w:webHidden/>
              </w:rPr>
              <w:fldChar w:fldCharType="separate"/>
            </w:r>
            <w:r w:rsidR="00C715B1">
              <w:rPr>
                <w:noProof/>
                <w:webHidden/>
              </w:rPr>
              <w:t>15</w:t>
            </w:r>
            <w:r w:rsidR="00C715B1">
              <w:rPr>
                <w:noProof/>
                <w:webHidden/>
              </w:rPr>
              <w:fldChar w:fldCharType="end"/>
            </w:r>
          </w:hyperlink>
        </w:p>
        <w:p w14:paraId="54CED0E1" w14:textId="639CDC0F" w:rsidR="00C715B1" w:rsidRDefault="00125486">
          <w:pPr>
            <w:pStyle w:val="TDC3"/>
            <w:tabs>
              <w:tab w:val="right" w:leader="dot" w:pos="9350"/>
            </w:tabs>
            <w:rPr>
              <w:rFonts w:asciiTheme="minorHAnsi" w:eastAsiaTheme="minorEastAsia" w:hAnsiTheme="minorHAnsi"/>
              <w:noProof/>
              <w:lang w:eastAsia="es-ES"/>
            </w:rPr>
          </w:pPr>
          <w:hyperlink w:anchor="_Toc76592148" w:history="1">
            <w:r w:rsidR="00C715B1" w:rsidRPr="00682A73">
              <w:rPr>
                <w:rStyle w:val="Hipervnculo"/>
                <w:i/>
                <w:iCs/>
                <w:noProof/>
              </w:rPr>
              <w:t>Componentes conectados dentro de la red</w:t>
            </w:r>
            <w:r w:rsidR="00C715B1">
              <w:rPr>
                <w:noProof/>
                <w:webHidden/>
              </w:rPr>
              <w:tab/>
            </w:r>
            <w:r w:rsidR="00C715B1">
              <w:rPr>
                <w:noProof/>
                <w:webHidden/>
              </w:rPr>
              <w:fldChar w:fldCharType="begin"/>
            </w:r>
            <w:r w:rsidR="00C715B1">
              <w:rPr>
                <w:noProof/>
                <w:webHidden/>
              </w:rPr>
              <w:instrText xml:space="preserve"> PAGEREF _Toc76592148 \h </w:instrText>
            </w:r>
            <w:r w:rsidR="00C715B1">
              <w:rPr>
                <w:noProof/>
                <w:webHidden/>
              </w:rPr>
            </w:r>
            <w:r w:rsidR="00C715B1">
              <w:rPr>
                <w:noProof/>
                <w:webHidden/>
              </w:rPr>
              <w:fldChar w:fldCharType="separate"/>
            </w:r>
            <w:r w:rsidR="00C715B1">
              <w:rPr>
                <w:noProof/>
                <w:webHidden/>
              </w:rPr>
              <w:t>15</w:t>
            </w:r>
            <w:r w:rsidR="00C715B1">
              <w:rPr>
                <w:noProof/>
                <w:webHidden/>
              </w:rPr>
              <w:fldChar w:fldCharType="end"/>
            </w:r>
          </w:hyperlink>
        </w:p>
        <w:p w14:paraId="1D303D3A" w14:textId="03FE0CE0" w:rsidR="00C715B1" w:rsidRDefault="00125486">
          <w:pPr>
            <w:pStyle w:val="TDC1"/>
            <w:rPr>
              <w:rFonts w:asciiTheme="minorHAnsi" w:eastAsiaTheme="minorEastAsia" w:hAnsiTheme="minorHAnsi"/>
              <w:noProof/>
              <w:lang w:eastAsia="es-ES"/>
            </w:rPr>
          </w:pPr>
          <w:hyperlink w:anchor="_Toc76592149" w:history="1">
            <w:r w:rsidR="00C715B1" w:rsidRPr="00682A73">
              <w:rPr>
                <w:rStyle w:val="Hipervnculo"/>
                <w:noProof/>
              </w:rPr>
              <w:t>D. Técnicas y herramientas</w:t>
            </w:r>
            <w:r w:rsidR="00C715B1">
              <w:rPr>
                <w:noProof/>
                <w:webHidden/>
              </w:rPr>
              <w:tab/>
            </w:r>
            <w:r w:rsidR="00C715B1">
              <w:rPr>
                <w:noProof/>
                <w:webHidden/>
              </w:rPr>
              <w:fldChar w:fldCharType="begin"/>
            </w:r>
            <w:r w:rsidR="00C715B1">
              <w:rPr>
                <w:noProof/>
                <w:webHidden/>
              </w:rPr>
              <w:instrText xml:space="preserve"> PAGEREF _Toc76592149 \h </w:instrText>
            </w:r>
            <w:r w:rsidR="00C715B1">
              <w:rPr>
                <w:noProof/>
                <w:webHidden/>
              </w:rPr>
            </w:r>
            <w:r w:rsidR="00C715B1">
              <w:rPr>
                <w:noProof/>
                <w:webHidden/>
              </w:rPr>
              <w:fldChar w:fldCharType="separate"/>
            </w:r>
            <w:r w:rsidR="00C715B1">
              <w:rPr>
                <w:noProof/>
                <w:webHidden/>
              </w:rPr>
              <w:t>17</w:t>
            </w:r>
            <w:r w:rsidR="00C715B1">
              <w:rPr>
                <w:noProof/>
                <w:webHidden/>
              </w:rPr>
              <w:fldChar w:fldCharType="end"/>
            </w:r>
          </w:hyperlink>
        </w:p>
        <w:p w14:paraId="5EA9ACB7" w14:textId="64558410" w:rsidR="00C715B1" w:rsidRDefault="00125486">
          <w:pPr>
            <w:pStyle w:val="TDC2"/>
            <w:rPr>
              <w:rFonts w:asciiTheme="minorHAnsi" w:eastAsiaTheme="minorEastAsia" w:hAnsiTheme="minorHAnsi"/>
              <w:noProof/>
              <w:lang w:eastAsia="es-ES"/>
            </w:rPr>
          </w:pPr>
          <w:hyperlink w:anchor="_Toc76592150" w:history="1">
            <w:r w:rsidR="00C715B1" w:rsidRPr="00682A73">
              <w:rPr>
                <w:rStyle w:val="Hipervnculo"/>
                <w:noProof/>
              </w:rPr>
              <w:t>4.1</w:t>
            </w:r>
            <w:r w:rsidR="00C715B1">
              <w:rPr>
                <w:rFonts w:asciiTheme="minorHAnsi" w:eastAsiaTheme="minorEastAsia" w:hAnsiTheme="minorHAnsi"/>
                <w:noProof/>
                <w:lang w:eastAsia="es-ES"/>
              </w:rPr>
              <w:tab/>
            </w:r>
            <w:r w:rsidR="00C715B1" w:rsidRPr="00682A73">
              <w:rPr>
                <w:rStyle w:val="Hipervnculo"/>
                <w:noProof/>
              </w:rPr>
              <w:t>Metodología ágil - SCRUM</w:t>
            </w:r>
            <w:r w:rsidR="00C715B1">
              <w:rPr>
                <w:noProof/>
                <w:webHidden/>
              </w:rPr>
              <w:tab/>
            </w:r>
            <w:r w:rsidR="00C715B1">
              <w:rPr>
                <w:noProof/>
                <w:webHidden/>
              </w:rPr>
              <w:fldChar w:fldCharType="begin"/>
            </w:r>
            <w:r w:rsidR="00C715B1">
              <w:rPr>
                <w:noProof/>
                <w:webHidden/>
              </w:rPr>
              <w:instrText xml:space="preserve"> PAGEREF _Toc76592150 \h </w:instrText>
            </w:r>
            <w:r w:rsidR="00C715B1">
              <w:rPr>
                <w:noProof/>
                <w:webHidden/>
              </w:rPr>
            </w:r>
            <w:r w:rsidR="00C715B1">
              <w:rPr>
                <w:noProof/>
                <w:webHidden/>
              </w:rPr>
              <w:fldChar w:fldCharType="separate"/>
            </w:r>
            <w:r w:rsidR="00C715B1">
              <w:rPr>
                <w:noProof/>
                <w:webHidden/>
              </w:rPr>
              <w:t>17</w:t>
            </w:r>
            <w:r w:rsidR="00C715B1">
              <w:rPr>
                <w:noProof/>
                <w:webHidden/>
              </w:rPr>
              <w:fldChar w:fldCharType="end"/>
            </w:r>
          </w:hyperlink>
        </w:p>
        <w:p w14:paraId="2E53CFBC" w14:textId="27D0F54F" w:rsidR="00C715B1" w:rsidRDefault="00125486">
          <w:pPr>
            <w:pStyle w:val="TDC2"/>
            <w:rPr>
              <w:rFonts w:asciiTheme="minorHAnsi" w:eastAsiaTheme="minorEastAsia" w:hAnsiTheme="minorHAnsi"/>
              <w:noProof/>
              <w:lang w:eastAsia="es-ES"/>
            </w:rPr>
          </w:pPr>
          <w:hyperlink w:anchor="_Toc76592151" w:history="1">
            <w:r w:rsidR="00C715B1" w:rsidRPr="00682A73">
              <w:rPr>
                <w:rStyle w:val="Hipervnculo"/>
                <w:noProof/>
              </w:rPr>
              <w:t>4.2</w:t>
            </w:r>
            <w:r w:rsidR="00C715B1">
              <w:rPr>
                <w:rFonts w:asciiTheme="minorHAnsi" w:eastAsiaTheme="minorEastAsia" w:hAnsiTheme="minorHAnsi"/>
                <w:noProof/>
                <w:lang w:eastAsia="es-ES"/>
              </w:rPr>
              <w:tab/>
            </w:r>
            <w:r w:rsidR="00C715B1" w:rsidRPr="00682A73">
              <w:rPr>
                <w:rStyle w:val="Hipervnculo"/>
                <w:noProof/>
              </w:rPr>
              <w:t>Control de versiones</w:t>
            </w:r>
            <w:r w:rsidR="00C715B1">
              <w:rPr>
                <w:noProof/>
                <w:webHidden/>
              </w:rPr>
              <w:tab/>
            </w:r>
            <w:r w:rsidR="00C715B1">
              <w:rPr>
                <w:noProof/>
                <w:webHidden/>
              </w:rPr>
              <w:fldChar w:fldCharType="begin"/>
            </w:r>
            <w:r w:rsidR="00C715B1">
              <w:rPr>
                <w:noProof/>
                <w:webHidden/>
              </w:rPr>
              <w:instrText xml:space="preserve"> PAGEREF _Toc76592151 \h </w:instrText>
            </w:r>
            <w:r w:rsidR="00C715B1">
              <w:rPr>
                <w:noProof/>
                <w:webHidden/>
              </w:rPr>
            </w:r>
            <w:r w:rsidR="00C715B1">
              <w:rPr>
                <w:noProof/>
                <w:webHidden/>
              </w:rPr>
              <w:fldChar w:fldCharType="separate"/>
            </w:r>
            <w:r w:rsidR="00C715B1">
              <w:rPr>
                <w:noProof/>
                <w:webHidden/>
              </w:rPr>
              <w:t>17</w:t>
            </w:r>
            <w:r w:rsidR="00C715B1">
              <w:rPr>
                <w:noProof/>
                <w:webHidden/>
              </w:rPr>
              <w:fldChar w:fldCharType="end"/>
            </w:r>
          </w:hyperlink>
        </w:p>
        <w:p w14:paraId="60551E4F" w14:textId="256DBE37" w:rsidR="00C715B1" w:rsidRDefault="00125486">
          <w:pPr>
            <w:pStyle w:val="TDC2"/>
            <w:rPr>
              <w:rFonts w:asciiTheme="minorHAnsi" w:eastAsiaTheme="minorEastAsia" w:hAnsiTheme="minorHAnsi"/>
              <w:noProof/>
              <w:lang w:eastAsia="es-ES"/>
            </w:rPr>
          </w:pPr>
          <w:hyperlink w:anchor="_Toc76592152" w:history="1">
            <w:r w:rsidR="00C715B1" w:rsidRPr="00682A73">
              <w:rPr>
                <w:rStyle w:val="Hipervnculo"/>
                <w:noProof/>
              </w:rPr>
              <w:t>4.3</w:t>
            </w:r>
            <w:r w:rsidR="00C715B1">
              <w:rPr>
                <w:rFonts w:asciiTheme="minorHAnsi" w:eastAsiaTheme="minorEastAsia" w:hAnsiTheme="minorHAnsi"/>
                <w:noProof/>
                <w:lang w:eastAsia="es-ES"/>
              </w:rPr>
              <w:tab/>
            </w:r>
            <w:r w:rsidR="00C715B1" w:rsidRPr="00682A73">
              <w:rPr>
                <w:rStyle w:val="Hipervnculo"/>
                <w:noProof/>
              </w:rPr>
              <w:t>Gestión de tareas</w:t>
            </w:r>
            <w:r w:rsidR="00C715B1">
              <w:rPr>
                <w:noProof/>
                <w:webHidden/>
              </w:rPr>
              <w:tab/>
            </w:r>
            <w:r w:rsidR="00C715B1">
              <w:rPr>
                <w:noProof/>
                <w:webHidden/>
              </w:rPr>
              <w:fldChar w:fldCharType="begin"/>
            </w:r>
            <w:r w:rsidR="00C715B1">
              <w:rPr>
                <w:noProof/>
                <w:webHidden/>
              </w:rPr>
              <w:instrText xml:space="preserve"> PAGEREF _Toc76592152 \h </w:instrText>
            </w:r>
            <w:r w:rsidR="00C715B1">
              <w:rPr>
                <w:noProof/>
                <w:webHidden/>
              </w:rPr>
            </w:r>
            <w:r w:rsidR="00C715B1">
              <w:rPr>
                <w:noProof/>
                <w:webHidden/>
              </w:rPr>
              <w:fldChar w:fldCharType="separate"/>
            </w:r>
            <w:r w:rsidR="00C715B1">
              <w:rPr>
                <w:noProof/>
                <w:webHidden/>
              </w:rPr>
              <w:t>17</w:t>
            </w:r>
            <w:r w:rsidR="00C715B1">
              <w:rPr>
                <w:noProof/>
                <w:webHidden/>
              </w:rPr>
              <w:fldChar w:fldCharType="end"/>
            </w:r>
          </w:hyperlink>
        </w:p>
        <w:p w14:paraId="3C78B3B0" w14:textId="2B236E55" w:rsidR="00C715B1" w:rsidRDefault="00125486">
          <w:pPr>
            <w:pStyle w:val="TDC2"/>
            <w:rPr>
              <w:rFonts w:asciiTheme="minorHAnsi" w:eastAsiaTheme="minorEastAsia" w:hAnsiTheme="minorHAnsi"/>
              <w:noProof/>
              <w:lang w:eastAsia="es-ES"/>
            </w:rPr>
          </w:pPr>
          <w:hyperlink w:anchor="_Toc76592153" w:history="1">
            <w:r w:rsidR="00C715B1" w:rsidRPr="00682A73">
              <w:rPr>
                <w:rStyle w:val="Hipervnculo"/>
                <w:noProof/>
              </w:rPr>
              <w:t>4.4</w:t>
            </w:r>
            <w:r w:rsidR="00C715B1">
              <w:rPr>
                <w:rFonts w:asciiTheme="minorHAnsi" w:eastAsiaTheme="minorEastAsia" w:hAnsiTheme="minorHAnsi"/>
                <w:noProof/>
                <w:lang w:eastAsia="es-ES"/>
              </w:rPr>
              <w:tab/>
            </w:r>
            <w:r w:rsidR="00C715B1" w:rsidRPr="00682A73">
              <w:rPr>
                <w:rStyle w:val="Hipervnculo"/>
                <w:noProof/>
              </w:rPr>
              <w:t>Gestión del repositorio</w:t>
            </w:r>
            <w:r w:rsidR="00C715B1">
              <w:rPr>
                <w:noProof/>
                <w:webHidden/>
              </w:rPr>
              <w:tab/>
            </w:r>
            <w:r w:rsidR="00C715B1">
              <w:rPr>
                <w:noProof/>
                <w:webHidden/>
              </w:rPr>
              <w:fldChar w:fldCharType="begin"/>
            </w:r>
            <w:r w:rsidR="00C715B1">
              <w:rPr>
                <w:noProof/>
                <w:webHidden/>
              </w:rPr>
              <w:instrText xml:space="preserve"> PAGEREF _Toc76592153 \h </w:instrText>
            </w:r>
            <w:r w:rsidR="00C715B1">
              <w:rPr>
                <w:noProof/>
                <w:webHidden/>
              </w:rPr>
            </w:r>
            <w:r w:rsidR="00C715B1">
              <w:rPr>
                <w:noProof/>
                <w:webHidden/>
              </w:rPr>
              <w:fldChar w:fldCharType="separate"/>
            </w:r>
            <w:r w:rsidR="00C715B1">
              <w:rPr>
                <w:noProof/>
                <w:webHidden/>
              </w:rPr>
              <w:t>18</w:t>
            </w:r>
            <w:r w:rsidR="00C715B1">
              <w:rPr>
                <w:noProof/>
                <w:webHidden/>
              </w:rPr>
              <w:fldChar w:fldCharType="end"/>
            </w:r>
          </w:hyperlink>
        </w:p>
        <w:p w14:paraId="7D922B7E" w14:textId="324BA51E" w:rsidR="00C715B1" w:rsidRDefault="00125486">
          <w:pPr>
            <w:pStyle w:val="TDC2"/>
            <w:rPr>
              <w:rFonts w:asciiTheme="minorHAnsi" w:eastAsiaTheme="minorEastAsia" w:hAnsiTheme="minorHAnsi"/>
              <w:noProof/>
              <w:lang w:eastAsia="es-ES"/>
            </w:rPr>
          </w:pPr>
          <w:hyperlink w:anchor="_Toc76592154" w:history="1">
            <w:r w:rsidR="00C715B1" w:rsidRPr="00682A73">
              <w:rPr>
                <w:rStyle w:val="Hipervnculo"/>
                <w:noProof/>
              </w:rPr>
              <w:t>4.5</w:t>
            </w:r>
            <w:r w:rsidR="00C715B1">
              <w:rPr>
                <w:rFonts w:asciiTheme="minorHAnsi" w:eastAsiaTheme="minorEastAsia" w:hAnsiTheme="minorHAnsi"/>
                <w:noProof/>
                <w:lang w:eastAsia="es-ES"/>
              </w:rPr>
              <w:tab/>
            </w:r>
            <w:r w:rsidR="00C715B1" w:rsidRPr="00682A73">
              <w:rPr>
                <w:rStyle w:val="Hipervnculo"/>
                <w:noProof/>
              </w:rPr>
              <w:t>Documentación</w:t>
            </w:r>
            <w:r w:rsidR="00C715B1">
              <w:rPr>
                <w:noProof/>
                <w:webHidden/>
              </w:rPr>
              <w:tab/>
            </w:r>
            <w:r w:rsidR="00C715B1">
              <w:rPr>
                <w:noProof/>
                <w:webHidden/>
              </w:rPr>
              <w:fldChar w:fldCharType="begin"/>
            </w:r>
            <w:r w:rsidR="00C715B1">
              <w:rPr>
                <w:noProof/>
                <w:webHidden/>
              </w:rPr>
              <w:instrText xml:space="preserve"> PAGEREF _Toc76592154 \h </w:instrText>
            </w:r>
            <w:r w:rsidR="00C715B1">
              <w:rPr>
                <w:noProof/>
                <w:webHidden/>
              </w:rPr>
            </w:r>
            <w:r w:rsidR="00C715B1">
              <w:rPr>
                <w:noProof/>
                <w:webHidden/>
              </w:rPr>
              <w:fldChar w:fldCharType="separate"/>
            </w:r>
            <w:r w:rsidR="00C715B1">
              <w:rPr>
                <w:noProof/>
                <w:webHidden/>
              </w:rPr>
              <w:t>18</w:t>
            </w:r>
            <w:r w:rsidR="00C715B1">
              <w:rPr>
                <w:noProof/>
                <w:webHidden/>
              </w:rPr>
              <w:fldChar w:fldCharType="end"/>
            </w:r>
          </w:hyperlink>
        </w:p>
        <w:p w14:paraId="6B9B88B1" w14:textId="04B10E69" w:rsidR="00C715B1" w:rsidRDefault="00125486">
          <w:pPr>
            <w:pStyle w:val="TDC2"/>
            <w:rPr>
              <w:rFonts w:asciiTheme="minorHAnsi" w:eastAsiaTheme="minorEastAsia" w:hAnsiTheme="minorHAnsi"/>
              <w:noProof/>
              <w:lang w:eastAsia="es-ES"/>
            </w:rPr>
          </w:pPr>
          <w:hyperlink w:anchor="_Toc76592155" w:history="1">
            <w:r w:rsidR="00C715B1" w:rsidRPr="00682A73">
              <w:rPr>
                <w:rStyle w:val="Hipervnculo"/>
                <w:noProof/>
              </w:rPr>
              <w:t>4.6</w:t>
            </w:r>
            <w:r w:rsidR="00C715B1">
              <w:rPr>
                <w:rFonts w:asciiTheme="minorHAnsi" w:eastAsiaTheme="minorEastAsia" w:hAnsiTheme="minorHAnsi"/>
                <w:noProof/>
                <w:lang w:eastAsia="es-ES"/>
              </w:rPr>
              <w:tab/>
            </w:r>
            <w:r w:rsidR="00C715B1" w:rsidRPr="00682A73">
              <w:rPr>
                <w:rStyle w:val="Hipervnculo"/>
                <w:noProof/>
              </w:rPr>
              <w:t>Referencias bibliográficas</w:t>
            </w:r>
            <w:r w:rsidR="00C715B1">
              <w:rPr>
                <w:noProof/>
                <w:webHidden/>
              </w:rPr>
              <w:tab/>
            </w:r>
            <w:r w:rsidR="00C715B1">
              <w:rPr>
                <w:noProof/>
                <w:webHidden/>
              </w:rPr>
              <w:fldChar w:fldCharType="begin"/>
            </w:r>
            <w:r w:rsidR="00C715B1">
              <w:rPr>
                <w:noProof/>
                <w:webHidden/>
              </w:rPr>
              <w:instrText xml:space="preserve"> PAGEREF _Toc76592155 \h </w:instrText>
            </w:r>
            <w:r w:rsidR="00C715B1">
              <w:rPr>
                <w:noProof/>
                <w:webHidden/>
              </w:rPr>
            </w:r>
            <w:r w:rsidR="00C715B1">
              <w:rPr>
                <w:noProof/>
                <w:webHidden/>
              </w:rPr>
              <w:fldChar w:fldCharType="separate"/>
            </w:r>
            <w:r w:rsidR="00C715B1">
              <w:rPr>
                <w:noProof/>
                <w:webHidden/>
              </w:rPr>
              <w:t>18</w:t>
            </w:r>
            <w:r w:rsidR="00C715B1">
              <w:rPr>
                <w:noProof/>
                <w:webHidden/>
              </w:rPr>
              <w:fldChar w:fldCharType="end"/>
            </w:r>
          </w:hyperlink>
        </w:p>
        <w:p w14:paraId="48D7DB52" w14:textId="2B13D469" w:rsidR="00C715B1" w:rsidRDefault="00125486">
          <w:pPr>
            <w:pStyle w:val="TDC2"/>
            <w:rPr>
              <w:rFonts w:asciiTheme="minorHAnsi" w:eastAsiaTheme="minorEastAsia" w:hAnsiTheme="minorHAnsi"/>
              <w:noProof/>
              <w:lang w:eastAsia="es-ES"/>
            </w:rPr>
          </w:pPr>
          <w:hyperlink w:anchor="_Toc76592156" w:history="1">
            <w:r w:rsidR="00C715B1" w:rsidRPr="00682A73">
              <w:rPr>
                <w:rStyle w:val="Hipervnculo"/>
                <w:noProof/>
              </w:rPr>
              <w:t>4.7</w:t>
            </w:r>
            <w:r w:rsidR="00C715B1">
              <w:rPr>
                <w:rFonts w:asciiTheme="minorHAnsi" w:eastAsiaTheme="minorEastAsia" w:hAnsiTheme="minorHAnsi"/>
                <w:noProof/>
                <w:lang w:eastAsia="es-ES"/>
              </w:rPr>
              <w:tab/>
            </w:r>
            <w:r w:rsidR="00C715B1" w:rsidRPr="00682A73">
              <w:rPr>
                <w:rStyle w:val="Hipervnculo"/>
                <w:noProof/>
              </w:rPr>
              <w:t>Lenguaje de programación</w:t>
            </w:r>
            <w:r w:rsidR="00C715B1">
              <w:rPr>
                <w:noProof/>
                <w:webHidden/>
              </w:rPr>
              <w:tab/>
            </w:r>
            <w:r w:rsidR="00C715B1">
              <w:rPr>
                <w:noProof/>
                <w:webHidden/>
              </w:rPr>
              <w:fldChar w:fldCharType="begin"/>
            </w:r>
            <w:r w:rsidR="00C715B1">
              <w:rPr>
                <w:noProof/>
                <w:webHidden/>
              </w:rPr>
              <w:instrText xml:space="preserve"> PAGEREF _Toc76592156 \h </w:instrText>
            </w:r>
            <w:r w:rsidR="00C715B1">
              <w:rPr>
                <w:noProof/>
                <w:webHidden/>
              </w:rPr>
            </w:r>
            <w:r w:rsidR="00C715B1">
              <w:rPr>
                <w:noProof/>
                <w:webHidden/>
              </w:rPr>
              <w:fldChar w:fldCharType="separate"/>
            </w:r>
            <w:r w:rsidR="00C715B1">
              <w:rPr>
                <w:noProof/>
                <w:webHidden/>
              </w:rPr>
              <w:t>18</w:t>
            </w:r>
            <w:r w:rsidR="00C715B1">
              <w:rPr>
                <w:noProof/>
                <w:webHidden/>
              </w:rPr>
              <w:fldChar w:fldCharType="end"/>
            </w:r>
          </w:hyperlink>
        </w:p>
        <w:p w14:paraId="1C05BDB8" w14:textId="4201C2EB" w:rsidR="00C715B1" w:rsidRDefault="00125486">
          <w:pPr>
            <w:pStyle w:val="TDC2"/>
            <w:rPr>
              <w:rFonts w:asciiTheme="minorHAnsi" w:eastAsiaTheme="minorEastAsia" w:hAnsiTheme="minorHAnsi"/>
              <w:noProof/>
              <w:lang w:eastAsia="es-ES"/>
            </w:rPr>
          </w:pPr>
          <w:hyperlink w:anchor="_Toc76592157" w:history="1">
            <w:r w:rsidR="00C715B1" w:rsidRPr="00682A73">
              <w:rPr>
                <w:rStyle w:val="Hipervnculo"/>
                <w:noProof/>
              </w:rPr>
              <w:t>4.8</w:t>
            </w:r>
            <w:r w:rsidR="00C715B1">
              <w:rPr>
                <w:rFonts w:asciiTheme="minorHAnsi" w:eastAsiaTheme="minorEastAsia" w:hAnsiTheme="minorHAnsi"/>
                <w:noProof/>
                <w:lang w:eastAsia="es-ES"/>
              </w:rPr>
              <w:tab/>
            </w:r>
            <w:r w:rsidR="00C715B1" w:rsidRPr="00682A73">
              <w:rPr>
                <w:rStyle w:val="Hipervnculo"/>
                <w:noProof/>
              </w:rPr>
              <w:t>Framework web</w:t>
            </w:r>
            <w:r w:rsidR="00C715B1">
              <w:rPr>
                <w:noProof/>
                <w:webHidden/>
              </w:rPr>
              <w:tab/>
            </w:r>
            <w:r w:rsidR="00C715B1">
              <w:rPr>
                <w:noProof/>
                <w:webHidden/>
              </w:rPr>
              <w:fldChar w:fldCharType="begin"/>
            </w:r>
            <w:r w:rsidR="00C715B1">
              <w:rPr>
                <w:noProof/>
                <w:webHidden/>
              </w:rPr>
              <w:instrText xml:space="preserve"> PAGEREF _Toc76592157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234C0906" w14:textId="05156388" w:rsidR="00C715B1" w:rsidRDefault="00125486">
          <w:pPr>
            <w:pStyle w:val="TDC2"/>
            <w:rPr>
              <w:rFonts w:asciiTheme="minorHAnsi" w:eastAsiaTheme="minorEastAsia" w:hAnsiTheme="minorHAnsi"/>
              <w:noProof/>
              <w:lang w:eastAsia="es-ES"/>
            </w:rPr>
          </w:pPr>
          <w:hyperlink w:anchor="_Toc76592158" w:history="1">
            <w:r w:rsidR="00C715B1" w:rsidRPr="00682A73">
              <w:rPr>
                <w:rStyle w:val="Hipervnculo"/>
                <w:noProof/>
              </w:rPr>
              <w:t>4.9</w:t>
            </w:r>
            <w:r w:rsidR="00C715B1">
              <w:rPr>
                <w:rFonts w:asciiTheme="minorHAnsi" w:eastAsiaTheme="minorEastAsia" w:hAnsiTheme="minorHAnsi"/>
                <w:noProof/>
                <w:lang w:eastAsia="es-ES"/>
              </w:rPr>
              <w:tab/>
            </w:r>
            <w:r w:rsidR="00C715B1" w:rsidRPr="00682A73">
              <w:rPr>
                <w:rStyle w:val="Hipervnculo"/>
                <w:noProof/>
              </w:rPr>
              <w:t>Herramienta para la interfaz</w:t>
            </w:r>
            <w:r w:rsidR="00C715B1">
              <w:rPr>
                <w:noProof/>
                <w:webHidden/>
              </w:rPr>
              <w:tab/>
            </w:r>
            <w:r w:rsidR="00C715B1">
              <w:rPr>
                <w:noProof/>
                <w:webHidden/>
              </w:rPr>
              <w:fldChar w:fldCharType="begin"/>
            </w:r>
            <w:r w:rsidR="00C715B1">
              <w:rPr>
                <w:noProof/>
                <w:webHidden/>
              </w:rPr>
              <w:instrText xml:space="preserve"> PAGEREF _Toc76592158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3702E21A" w14:textId="06EEBBC3" w:rsidR="00C715B1" w:rsidRDefault="00125486">
          <w:pPr>
            <w:pStyle w:val="TDC2"/>
            <w:rPr>
              <w:rFonts w:asciiTheme="minorHAnsi" w:eastAsiaTheme="minorEastAsia" w:hAnsiTheme="minorHAnsi"/>
              <w:noProof/>
              <w:lang w:eastAsia="es-ES"/>
            </w:rPr>
          </w:pPr>
          <w:hyperlink w:anchor="_Toc76592159" w:history="1">
            <w:r w:rsidR="00C715B1" w:rsidRPr="00682A73">
              <w:rPr>
                <w:rStyle w:val="Hipervnculo"/>
                <w:noProof/>
              </w:rPr>
              <w:t>4.10</w:t>
            </w:r>
            <w:r w:rsidR="00C715B1">
              <w:rPr>
                <w:rFonts w:asciiTheme="minorHAnsi" w:eastAsiaTheme="minorEastAsia" w:hAnsiTheme="minorHAnsi"/>
                <w:noProof/>
                <w:lang w:eastAsia="es-ES"/>
              </w:rPr>
              <w:tab/>
            </w:r>
            <w:r w:rsidR="00C715B1" w:rsidRPr="00682A73">
              <w:rPr>
                <w:rStyle w:val="Hipervnculo"/>
                <w:noProof/>
              </w:rPr>
              <w:t>Generación de la red</w:t>
            </w:r>
            <w:r w:rsidR="00C715B1">
              <w:rPr>
                <w:noProof/>
                <w:webHidden/>
              </w:rPr>
              <w:tab/>
            </w:r>
            <w:r w:rsidR="00C715B1">
              <w:rPr>
                <w:noProof/>
                <w:webHidden/>
              </w:rPr>
              <w:fldChar w:fldCharType="begin"/>
            </w:r>
            <w:r w:rsidR="00C715B1">
              <w:rPr>
                <w:noProof/>
                <w:webHidden/>
              </w:rPr>
              <w:instrText xml:space="preserve"> PAGEREF _Toc76592159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04A8DEC2" w14:textId="4E392B6A" w:rsidR="00C715B1" w:rsidRDefault="00125486">
          <w:pPr>
            <w:pStyle w:val="TDC2"/>
            <w:rPr>
              <w:rFonts w:asciiTheme="minorHAnsi" w:eastAsiaTheme="minorEastAsia" w:hAnsiTheme="minorHAnsi"/>
              <w:noProof/>
              <w:lang w:eastAsia="es-ES"/>
            </w:rPr>
          </w:pPr>
          <w:hyperlink w:anchor="_Toc76592160" w:history="1">
            <w:r w:rsidR="00C715B1" w:rsidRPr="00682A73">
              <w:rPr>
                <w:rStyle w:val="Hipervnculo"/>
                <w:noProof/>
              </w:rPr>
              <w:t>4.11</w:t>
            </w:r>
            <w:r w:rsidR="00C715B1">
              <w:rPr>
                <w:rFonts w:asciiTheme="minorHAnsi" w:eastAsiaTheme="minorEastAsia" w:hAnsiTheme="minorHAnsi"/>
                <w:noProof/>
                <w:lang w:eastAsia="es-ES"/>
              </w:rPr>
              <w:tab/>
            </w:r>
            <w:r w:rsidR="00C715B1" w:rsidRPr="00682A73">
              <w:rPr>
                <w:rStyle w:val="Hipervnculo"/>
                <w:noProof/>
              </w:rPr>
              <w:t>Base de datos</w:t>
            </w:r>
            <w:r w:rsidR="00C715B1">
              <w:rPr>
                <w:noProof/>
                <w:webHidden/>
              </w:rPr>
              <w:tab/>
            </w:r>
            <w:r w:rsidR="00C715B1">
              <w:rPr>
                <w:noProof/>
                <w:webHidden/>
              </w:rPr>
              <w:fldChar w:fldCharType="begin"/>
            </w:r>
            <w:r w:rsidR="00C715B1">
              <w:rPr>
                <w:noProof/>
                <w:webHidden/>
              </w:rPr>
              <w:instrText xml:space="preserve"> PAGEREF _Toc76592160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5D766DC0" w14:textId="78E37AEA" w:rsidR="00C715B1" w:rsidRDefault="00125486">
          <w:pPr>
            <w:pStyle w:val="TDC2"/>
            <w:rPr>
              <w:rFonts w:asciiTheme="minorHAnsi" w:eastAsiaTheme="minorEastAsia" w:hAnsiTheme="minorHAnsi"/>
              <w:noProof/>
              <w:lang w:eastAsia="es-ES"/>
            </w:rPr>
          </w:pPr>
          <w:hyperlink w:anchor="_Toc76592161" w:history="1">
            <w:r w:rsidR="00C715B1" w:rsidRPr="00682A73">
              <w:rPr>
                <w:rStyle w:val="Hipervnculo"/>
                <w:noProof/>
              </w:rPr>
              <w:t>4.12</w:t>
            </w:r>
            <w:r w:rsidR="00C715B1">
              <w:rPr>
                <w:rFonts w:asciiTheme="minorHAnsi" w:eastAsiaTheme="minorEastAsia" w:hAnsiTheme="minorHAnsi"/>
                <w:noProof/>
                <w:lang w:eastAsia="es-ES"/>
              </w:rPr>
              <w:tab/>
            </w:r>
            <w:r w:rsidR="00C715B1" w:rsidRPr="00682A73">
              <w:rPr>
                <w:rStyle w:val="Hipervnculo"/>
                <w:noProof/>
              </w:rPr>
              <w:t>Wiki</w:t>
            </w:r>
            <w:r w:rsidR="00C715B1">
              <w:rPr>
                <w:noProof/>
                <w:webHidden/>
              </w:rPr>
              <w:tab/>
            </w:r>
            <w:r w:rsidR="00C715B1">
              <w:rPr>
                <w:noProof/>
                <w:webHidden/>
              </w:rPr>
              <w:fldChar w:fldCharType="begin"/>
            </w:r>
            <w:r w:rsidR="00C715B1">
              <w:rPr>
                <w:noProof/>
                <w:webHidden/>
              </w:rPr>
              <w:instrText xml:space="preserve"> PAGEREF _Toc76592161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235D3E36" w14:textId="5D4EAD8B" w:rsidR="00C715B1" w:rsidRDefault="00125486">
          <w:pPr>
            <w:pStyle w:val="TDC2"/>
            <w:rPr>
              <w:rFonts w:asciiTheme="minorHAnsi" w:eastAsiaTheme="minorEastAsia" w:hAnsiTheme="minorHAnsi"/>
              <w:noProof/>
              <w:lang w:eastAsia="es-ES"/>
            </w:rPr>
          </w:pPr>
          <w:hyperlink w:anchor="_Toc76592162" w:history="1">
            <w:r w:rsidR="00C715B1" w:rsidRPr="00682A73">
              <w:rPr>
                <w:rStyle w:val="Hipervnculo"/>
                <w:noProof/>
              </w:rPr>
              <w:t>4.13</w:t>
            </w:r>
            <w:r w:rsidR="00C715B1">
              <w:rPr>
                <w:rFonts w:asciiTheme="minorHAnsi" w:eastAsiaTheme="minorEastAsia" w:hAnsiTheme="minorHAnsi"/>
                <w:noProof/>
                <w:lang w:eastAsia="es-ES"/>
              </w:rPr>
              <w:tab/>
            </w:r>
            <w:r w:rsidR="00C715B1" w:rsidRPr="00682A73">
              <w:rPr>
                <w:rStyle w:val="Hipervnculo"/>
                <w:noProof/>
              </w:rPr>
              <w:t>Creación de prototipo</w:t>
            </w:r>
            <w:r w:rsidR="00C715B1">
              <w:rPr>
                <w:noProof/>
                <w:webHidden/>
              </w:rPr>
              <w:tab/>
            </w:r>
            <w:r w:rsidR="00C715B1">
              <w:rPr>
                <w:noProof/>
                <w:webHidden/>
              </w:rPr>
              <w:fldChar w:fldCharType="begin"/>
            </w:r>
            <w:r w:rsidR="00C715B1">
              <w:rPr>
                <w:noProof/>
                <w:webHidden/>
              </w:rPr>
              <w:instrText xml:space="preserve"> PAGEREF _Toc76592162 \h </w:instrText>
            </w:r>
            <w:r w:rsidR="00C715B1">
              <w:rPr>
                <w:noProof/>
                <w:webHidden/>
              </w:rPr>
            </w:r>
            <w:r w:rsidR="00C715B1">
              <w:rPr>
                <w:noProof/>
                <w:webHidden/>
              </w:rPr>
              <w:fldChar w:fldCharType="separate"/>
            </w:r>
            <w:r w:rsidR="00C715B1">
              <w:rPr>
                <w:noProof/>
                <w:webHidden/>
              </w:rPr>
              <w:t>19</w:t>
            </w:r>
            <w:r w:rsidR="00C715B1">
              <w:rPr>
                <w:noProof/>
                <w:webHidden/>
              </w:rPr>
              <w:fldChar w:fldCharType="end"/>
            </w:r>
          </w:hyperlink>
        </w:p>
        <w:p w14:paraId="4B2860D4" w14:textId="1E7D9B7F" w:rsidR="00C715B1" w:rsidRDefault="00125486">
          <w:pPr>
            <w:pStyle w:val="TDC2"/>
            <w:rPr>
              <w:rFonts w:asciiTheme="minorHAnsi" w:eastAsiaTheme="minorEastAsia" w:hAnsiTheme="minorHAnsi"/>
              <w:noProof/>
              <w:lang w:eastAsia="es-ES"/>
            </w:rPr>
          </w:pPr>
          <w:hyperlink w:anchor="_Toc76592163" w:history="1">
            <w:r w:rsidR="00C715B1" w:rsidRPr="00682A73">
              <w:rPr>
                <w:rStyle w:val="Hipervnculo"/>
                <w:noProof/>
              </w:rPr>
              <w:t>4.14</w:t>
            </w:r>
            <w:r w:rsidR="00C715B1">
              <w:rPr>
                <w:rFonts w:asciiTheme="minorHAnsi" w:eastAsiaTheme="minorEastAsia" w:hAnsiTheme="minorHAnsi"/>
                <w:noProof/>
                <w:lang w:eastAsia="es-ES"/>
              </w:rPr>
              <w:tab/>
            </w:r>
            <w:r w:rsidR="00C715B1" w:rsidRPr="00682A73">
              <w:rPr>
                <w:rStyle w:val="Hipervnculo"/>
                <w:noProof/>
              </w:rPr>
              <w:t>Generación de diagramas</w:t>
            </w:r>
            <w:r w:rsidR="00C715B1">
              <w:rPr>
                <w:noProof/>
                <w:webHidden/>
              </w:rPr>
              <w:tab/>
            </w:r>
            <w:r w:rsidR="00C715B1">
              <w:rPr>
                <w:noProof/>
                <w:webHidden/>
              </w:rPr>
              <w:fldChar w:fldCharType="begin"/>
            </w:r>
            <w:r w:rsidR="00C715B1">
              <w:rPr>
                <w:noProof/>
                <w:webHidden/>
              </w:rPr>
              <w:instrText xml:space="preserve"> PAGEREF _Toc76592163 \h </w:instrText>
            </w:r>
            <w:r w:rsidR="00C715B1">
              <w:rPr>
                <w:noProof/>
                <w:webHidden/>
              </w:rPr>
            </w:r>
            <w:r w:rsidR="00C715B1">
              <w:rPr>
                <w:noProof/>
                <w:webHidden/>
              </w:rPr>
              <w:fldChar w:fldCharType="separate"/>
            </w:r>
            <w:r w:rsidR="00C715B1">
              <w:rPr>
                <w:noProof/>
                <w:webHidden/>
              </w:rPr>
              <w:t>20</w:t>
            </w:r>
            <w:r w:rsidR="00C715B1">
              <w:rPr>
                <w:noProof/>
                <w:webHidden/>
              </w:rPr>
              <w:fldChar w:fldCharType="end"/>
            </w:r>
          </w:hyperlink>
        </w:p>
        <w:p w14:paraId="67177C3B" w14:textId="29582DA4" w:rsidR="00C715B1" w:rsidRDefault="00125486">
          <w:pPr>
            <w:pStyle w:val="TDC1"/>
            <w:rPr>
              <w:rFonts w:asciiTheme="minorHAnsi" w:eastAsiaTheme="minorEastAsia" w:hAnsiTheme="minorHAnsi"/>
              <w:noProof/>
              <w:lang w:eastAsia="es-ES"/>
            </w:rPr>
          </w:pPr>
          <w:hyperlink w:anchor="_Toc76592164" w:history="1">
            <w:r w:rsidR="00C715B1" w:rsidRPr="00682A73">
              <w:rPr>
                <w:rStyle w:val="Hipervnculo"/>
                <w:noProof/>
              </w:rPr>
              <w:t>E. Aspectos relevantes del desarrollo del proyecto</w:t>
            </w:r>
            <w:r w:rsidR="00C715B1">
              <w:rPr>
                <w:noProof/>
                <w:webHidden/>
              </w:rPr>
              <w:tab/>
            </w:r>
            <w:r w:rsidR="00C715B1">
              <w:rPr>
                <w:noProof/>
                <w:webHidden/>
              </w:rPr>
              <w:fldChar w:fldCharType="begin"/>
            </w:r>
            <w:r w:rsidR="00C715B1">
              <w:rPr>
                <w:noProof/>
                <w:webHidden/>
              </w:rPr>
              <w:instrText xml:space="preserve"> PAGEREF _Toc76592164 \h </w:instrText>
            </w:r>
            <w:r w:rsidR="00C715B1">
              <w:rPr>
                <w:noProof/>
                <w:webHidden/>
              </w:rPr>
            </w:r>
            <w:r w:rsidR="00C715B1">
              <w:rPr>
                <w:noProof/>
                <w:webHidden/>
              </w:rPr>
              <w:fldChar w:fldCharType="separate"/>
            </w:r>
            <w:r w:rsidR="00C715B1">
              <w:rPr>
                <w:noProof/>
                <w:webHidden/>
              </w:rPr>
              <w:t>21</w:t>
            </w:r>
            <w:r w:rsidR="00C715B1">
              <w:rPr>
                <w:noProof/>
                <w:webHidden/>
              </w:rPr>
              <w:fldChar w:fldCharType="end"/>
            </w:r>
          </w:hyperlink>
        </w:p>
        <w:p w14:paraId="0B05CDC3" w14:textId="329FAA12" w:rsidR="00C715B1" w:rsidRDefault="00125486">
          <w:pPr>
            <w:pStyle w:val="TDC2"/>
            <w:rPr>
              <w:rFonts w:asciiTheme="minorHAnsi" w:eastAsiaTheme="minorEastAsia" w:hAnsiTheme="minorHAnsi"/>
              <w:noProof/>
              <w:lang w:eastAsia="es-ES"/>
            </w:rPr>
          </w:pPr>
          <w:hyperlink w:anchor="_Toc76592165" w:history="1">
            <w:r w:rsidR="00C715B1" w:rsidRPr="00682A73">
              <w:rPr>
                <w:rStyle w:val="Hipervnculo"/>
                <w:noProof/>
              </w:rPr>
              <w:t>5.1</w:t>
            </w:r>
            <w:r w:rsidR="00C715B1">
              <w:rPr>
                <w:rFonts w:asciiTheme="minorHAnsi" w:eastAsiaTheme="minorEastAsia" w:hAnsiTheme="minorHAnsi"/>
                <w:noProof/>
                <w:lang w:eastAsia="es-ES"/>
              </w:rPr>
              <w:tab/>
            </w:r>
            <w:r w:rsidR="00C715B1" w:rsidRPr="00682A73">
              <w:rPr>
                <w:rStyle w:val="Hipervnculo"/>
                <w:noProof/>
              </w:rPr>
              <w:t>Inicio del proyecto</w:t>
            </w:r>
            <w:r w:rsidR="00C715B1">
              <w:rPr>
                <w:noProof/>
                <w:webHidden/>
              </w:rPr>
              <w:tab/>
            </w:r>
            <w:r w:rsidR="00C715B1">
              <w:rPr>
                <w:noProof/>
                <w:webHidden/>
              </w:rPr>
              <w:fldChar w:fldCharType="begin"/>
            </w:r>
            <w:r w:rsidR="00C715B1">
              <w:rPr>
                <w:noProof/>
                <w:webHidden/>
              </w:rPr>
              <w:instrText xml:space="preserve"> PAGEREF _Toc76592165 \h </w:instrText>
            </w:r>
            <w:r w:rsidR="00C715B1">
              <w:rPr>
                <w:noProof/>
                <w:webHidden/>
              </w:rPr>
            </w:r>
            <w:r w:rsidR="00C715B1">
              <w:rPr>
                <w:noProof/>
                <w:webHidden/>
              </w:rPr>
              <w:fldChar w:fldCharType="separate"/>
            </w:r>
            <w:r w:rsidR="00C715B1">
              <w:rPr>
                <w:noProof/>
                <w:webHidden/>
              </w:rPr>
              <w:t>21</w:t>
            </w:r>
            <w:r w:rsidR="00C715B1">
              <w:rPr>
                <w:noProof/>
                <w:webHidden/>
              </w:rPr>
              <w:fldChar w:fldCharType="end"/>
            </w:r>
          </w:hyperlink>
        </w:p>
        <w:p w14:paraId="78B35BA6" w14:textId="0447D42D" w:rsidR="00C715B1" w:rsidRDefault="00125486">
          <w:pPr>
            <w:pStyle w:val="TDC2"/>
            <w:rPr>
              <w:rFonts w:asciiTheme="minorHAnsi" w:eastAsiaTheme="minorEastAsia" w:hAnsiTheme="minorHAnsi"/>
              <w:noProof/>
              <w:lang w:eastAsia="es-ES"/>
            </w:rPr>
          </w:pPr>
          <w:hyperlink w:anchor="_Toc76592166" w:history="1">
            <w:r w:rsidR="00C715B1" w:rsidRPr="00682A73">
              <w:rPr>
                <w:rStyle w:val="Hipervnculo"/>
                <w:noProof/>
              </w:rPr>
              <w:t>5.2</w:t>
            </w:r>
            <w:r w:rsidR="00C715B1">
              <w:rPr>
                <w:rFonts w:asciiTheme="minorHAnsi" w:eastAsiaTheme="minorEastAsia" w:hAnsiTheme="minorHAnsi"/>
                <w:noProof/>
                <w:lang w:eastAsia="es-ES"/>
              </w:rPr>
              <w:tab/>
            </w:r>
            <w:r w:rsidR="00C715B1" w:rsidRPr="00682A73">
              <w:rPr>
                <w:rStyle w:val="Hipervnculo"/>
                <w:noProof/>
              </w:rPr>
              <w:t>Metodologías</w:t>
            </w:r>
            <w:r w:rsidR="00C715B1">
              <w:rPr>
                <w:noProof/>
                <w:webHidden/>
              </w:rPr>
              <w:tab/>
            </w:r>
            <w:r w:rsidR="00C715B1">
              <w:rPr>
                <w:noProof/>
                <w:webHidden/>
              </w:rPr>
              <w:fldChar w:fldCharType="begin"/>
            </w:r>
            <w:r w:rsidR="00C715B1">
              <w:rPr>
                <w:noProof/>
                <w:webHidden/>
              </w:rPr>
              <w:instrText xml:space="preserve"> PAGEREF _Toc76592166 \h </w:instrText>
            </w:r>
            <w:r w:rsidR="00C715B1">
              <w:rPr>
                <w:noProof/>
                <w:webHidden/>
              </w:rPr>
            </w:r>
            <w:r w:rsidR="00C715B1">
              <w:rPr>
                <w:noProof/>
                <w:webHidden/>
              </w:rPr>
              <w:fldChar w:fldCharType="separate"/>
            </w:r>
            <w:r w:rsidR="00C715B1">
              <w:rPr>
                <w:noProof/>
                <w:webHidden/>
              </w:rPr>
              <w:t>21</w:t>
            </w:r>
            <w:r w:rsidR="00C715B1">
              <w:rPr>
                <w:noProof/>
                <w:webHidden/>
              </w:rPr>
              <w:fldChar w:fldCharType="end"/>
            </w:r>
          </w:hyperlink>
        </w:p>
        <w:p w14:paraId="13CFD6C9" w14:textId="25280282" w:rsidR="00C715B1" w:rsidRDefault="00125486">
          <w:pPr>
            <w:pStyle w:val="TDC2"/>
            <w:rPr>
              <w:rFonts w:asciiTheme="minorHAnsi" w:eastAsiaTheme="minorEastAsia" w:hAnsiTheme="minorHAnsi"/>
              <w:noProof/>
              <w:lang w:eastAsia="es-ES"/>
            </w:rPr>
          </w:pPr>
          <w:hyperlink w:anchor="_Toc76592167" w:history="1">
            <w:r w:rsidR="00C715B1" w:rsidRPr="00682A73">
              <w:rPr>
                <w:rStyle w:val="Hipervnculo"/>
                <w:noProof/>
              </w:rPr>
              <w:t>5.3</w:t>
            </w:r>
            <w:r w:rsidR="00C715B1">
              <w:rPr>
                <w:rFonts w:asciiTheme="minorHAnsi" w:eastAsiaTheme="minorEastAsia" w:hAnsiTheme="minorHAnsi"/>
                <w:noProof/>
                <w:lang w:eastAsia="es-ES"/>
              </w:rPr>
              <w:tab/>
            </w:r>
            <w:r w:rsidR="00C715B1" w:rsidRPr="00682A73">
              <w:rPr>
                <w:rStyle w:val="Hipervnculo"/>
                <w:noProof/>
              </w:rPr>
              <w:t>Formación</w:t>
            </w:r>
            <w:r w:rsidR="00C715B1">
              <w:rPr>
                <w:noProof/>
                <w:webHidden/>
              </w:rPr>
              <w:tab/>
            </w:r>
            <w:r w:rsidR="00C715B1">
              <w:rPr>
                <w:noProof/>
                <w:webHidden/>
              </w:rPr>
              <w:fldChar w:fldCharType="begin"/>
            </w:r>
            <w:r w:rsidR="00C715B1">
              <w:rPr>
                <w:noProof/>
                <w:webHidden/>
              </w:rPr>
              <w:instrText xml:space="preserve"> PAGEREF _Toc76592167 \h </w:instrText>
            </w:r>
            <w:r w:rsidR="00C715B1">
              <w:rPr>
                <w:noProof/>
                <w:webHidden/>
              </w:rPr>
            </w:r>
            <w:r w:rsidR="00C715B1">
              <w:rPr>
                <w:noProof/>
                <w:webHidden/>
              </w:rPr>
              <w:fldChar w:fldCharType="separate"/>
            </w:r>
            <w:r w:rsidR="00C715B1">
              <w:rPr>
                <w:noProof/>
                <w:webHidden/>
              </w:rPr>
              <w:t>21</w:t>
            </w:r>
            <w:r w:rsidR="00C715B1">
              <w:rPr>
                <w:noProof/>
                <w:webHidden/>
              </w:rPr>
              <w:fldChar w:fldCharType="end"/>
            </w:r>
          </w:hyperlink>
        </w:p>
        <w:p w14:paraId="276F8AA7" w14:textId="4CBBB7E7" w:rsidR="00C715B1" w:rsidRDefault="00125486">
          <w:pPr>
            <w:pStyle w:val="TDC3"/>
            <w:tabs>
              <w:tab w:val="right" w:leader="dot" w:pos="9350"/>
            </w:tabs>
            <w:rPr>
              <w:rFonts w:asciiTheme="minorHAnsi" w:eastAsiaTheme="minorEastAsia" w:hAnsiTheme="minorHAnsi"/>
              <w:noProof/>
              <w:lang w:eastAsia="es-ES"/>
            </w:rPr>
          </w:pPr>
          <w:hyperlink w:anchor="_Toc76592168" w:history="1">
            <w:r w:rsidR="00C715B1" w:rsidRPr="00682A73">
              <w:rPr>
                <w:rStyle w:val="Hipervnculo"/>
                <w:noProof/>
              </w:rPr>
              <w:t>Flask</w:t>
            </w:r>
            <w:r w:rsidR="00C715B1">
              <w:rPr>
                <w:noProof/>
                <w:webHidden/>
              </w:rPr>
              <w:tab/>
            </w:r>
            <w:r w:rsidR="00C715B1">
              <w:rPr>
                <w:noProof/>
                <w:webHidden/>
              </w:rPr>
              <w:fldChar w:fldCharType="begin"/>
            </w:r>
            <w:r w:rsidR="00C715B1">
              <w:rPr>
                <w:noProof/>
                <w:webHidden/>
              </w:rPr>
              <w:instrText xml:space="preserve"> PAGEREF _Toc76592168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7D26F3E4" w14:textId="7C175FF7" w:rsidR="00C715B1" w:rsidRDefault="00125486">
          <w:pPr>
            <w:pStyle w:val="TDC3"/>
            <w:tabs>
              <w:tab w:val="right" w:leader="dot" w:pos="9350"/>
            </w:tabs>
            <w:rPr>
              <w:rFonts w:asciiTheme="minorHAnsi" w:eastAsiaTheme="minorEastAsia" w:hAnsiTheme="minorHAnsi"/>
              <w:noProof/>
              <w:lang w:eastAsia="es-ES"/>
            </w:rPr>
          </w:pPr>
          <w:hyperlink w:anchor="_Toc76592169" w:history="1">
            <w:r w:rsidR="00C715B1" w:rsidRPr="00682A73">
              <w:rPr>
                <w:rStyle w:val="Hipervnculo"/>
                <w:noProof/>
              </w:rPr>
              <w:t>Bootstrap</w:t>
            </w:r>
            <w:r w:rsidR="00C715B1">
              <w:rPr>
                <w:noProof/>
                <w:webHidden/>
              </w:rPr>
              <w:tab/>
            </w:r>
            <w:r w:rsidR="00C715B1">
              <w:rPr>
                <w:noProof/>
                <w:webHidden/>
              </w:rPr>
              <w:fldChar w:fldCharType="begin"/>
            </w:r>
            <w:r w:rsidR="00C715B1">
              <w:rPr>
                <w:noProof/>
                <w:webHidden/>
              </w:rPr>
              <w:instrText xml:space="preserve"> PAGEREF _Toc76592169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5A67801E" w14:textId="4CDA8A95" w:rsidR="00C715B1" w:rsidRDefault="00125486">
          <w:pPr>
            <w:pStyle w:val="TDC3"/>
            <w:tabs>
              <w:tab w:val="right" w:leader="dot" w:pos="9350"/>
            </w:tabs>
            <w:rPr>
              <w:rFonts w:asciiTheme="minorHAnsi" w:eastAsiaTheme="minorEastAsia" w:hAnsiTheme="minorHAnsi"/>
              <w:noProof/>
              <w:lang w:eastAsia="es-ES"/>
            </w:rPr>
          </w:pPr>
          <w:hyperlink w:anchor="_Toc76592170" w:history="1">
            <w:r w:rsidR="00C715B1" w:rsidRPr="00682A73">
              <w:rPr>
                <w:rStyle w:val="Hipervnculo"/>
                <w:noProof/>
              </w:rPr>
              <w:t>Diseño UI/UX</w:t>
            </w:r>
            <w:r w:rsidR="00C715B1">
              <w:rPr>
                <w:noProof/>
                <w:webHidden/>
              </w:rPr>
              <w:tab/>
            </w:r>
            <w:r w:rsidR="00C715B1">
              <w:rPr>
                <w:noProof/>
                <w:webHidden/>
              </w:rPr>
              <w:fldChar w:fldCharType="begin"/>
            </w:r>
            <w:r w:rsidR="00C715B1">
              <w:rPr>
                <w:noProof/>
                <w:webHidden/>
              </w:rPr>
              <w:instrText xml:space="preserve"> PAGEREF _Toc76592170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4FAAD657" w14:textId="0958E589" w:rsidR="00C715B1" w:rsidRDefault="00125486">
          <w:pPr>
            <w:pStyle w:val="TDC3"/>
            <w:tabs>
              <w:tab w:val="right" w:leader="dot" w:pos="9350"/>
            </w:tabs>
            <w:rPr>
              <w:rFonts w:asciiTheme="minorHAnsi" w:eastAsiaTheme="minorEastAsia" w:hAnsiTheme="minorHAnsi"/>
              <w:noProof/>
              <w:lang w:eastAsia="es-ES"/>
            </w:rPr>
          </w:pPr>
          <w:hyperlink w:anchor="_Toc76592171" w:history="1">
            <w:r w:rsidR="00C715B1" w:rsidRPr="00682A73">
              <w:rPr>
                <w:rStyle w:val="Hipervnculo"/>
                <w:noProof/>
              </w:rPr>
              <w:t>HTML y css</w:t>
            </w:r>
            <w:r w:rsidR="00C715B1">
              <w:rPr>
                <w:noProof/>
                <w:webHidden/>
              </w:rPr>
              <w:tab/>
            </w:r>
            <w:r w:rsidR="00C715B1">
              <w:rPr>
                <w:noProof/>
                <w:webHidden/>
              </w:rPr>
              <w:fldChar w:fldCharType="begin"/>
            </w:r>
            <w:r w:rsidR="00C715B1">
              <w:rPr>
                <w:noProof/>
                <w:webHidden/>
              </w:rPr>
              <w:instrText xml:space="preserve"> PAGEREF _Toc76592171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67EDA078" w14:textId="562D1058" w:rsidR="00C715B1" w:rsidRDefault="00125486">
          <w:pPr>
            <w:pStyle w:val="TDC2"/>
            <w:rPr>
              <w:rFonts w:asciiTheme="minorHAnsi" w:eastAsiaTheme="minorEastAsia" w:hAnsiTheme="minorHAnsi"/>
              <w:noProof/>
              <w:lang w:eastAsia="es-ES"/>
            </w:rPr>
          </w:pPr>
          <w:hyperlink w:anchor="_Toc76592172" w:history="1">
            <w:r w:rsidR="00C715B1" w:rsidRPr="00682A73">
              <w:rPr>
                <w:rStyle w:val="Hipervnculo"/>
                <w:noProof/>
              </w:rPr>
              <w:t>5.4</w:t>
            </w:r>
            <w:r w:rsidR="00C715B1">
              <w:rPr>
                <w:rFonts w:asciiTheme="minorHAnsi" w:eastAsiaTheme="minorEastAsia" w:hAnsiTheme="minorHAnsi"/>
                <w:noProof/>
                <w:lang w:eastAsia="es-ES"/>
              </w:rPr>
              <w:tab/>
            </w:r>
            <w:r w:rsidR="00C715B1" w:rsidRPr="00682A73">
              <w:rPr>
                <w:rStyle w:val="Hipervnculo"/>
                <w:noProof/>
              </w:rPr>
              <w:t>Desarrollo del proyecto</w:t>
            </w:r>
            <w:r w:rsidR="00C715B1">
              <w:rPr>
                <w:noProof/>
                <w:webHidden/>
              </w:rPr>
              <w:tab/>
            </w:r>
            <w:r w:rsidR="00C715B1">
              <w:rPr>
                <w:noProof/>
                <w:webHidden/>
              </w:rPr>
              <w:fldChar w:fldCharType="begin"/>
            </w:r>
            <w:r w:rsidR="00C715B1">
              <w:rPr>
                <w:noProof/>
                <w:webHidden/>
              </w:rPr>
              <w:instrText xml:space="preserve"> PAGEREF _Toc76592172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223205C5" w14:textId="2623D721" w:rsidR="00C715B1" w:rsidRDefault="00125486">
          <w:pPr>
            <w:pStyle w:val="TDC2"/>
            <w:rPr>
              <w:rFonts w:asciiTheme="minorHAnsi" w:eastAsiaTheme="minorEastAsia" w:hAnsiTheme="minorHAnsi"/>
              <w:noProof/>
              <w:lang w:eastAsia="es-ES"/>
            </w:rPr>
          </w:pPr>
          <w:hyperlink w:anchor="_Toc76592173" w:history="1">
            <w:r w:rsidR="00C715B1" w:rsidRPr="00682A73">
              <w:rPr>
                <w:rStyle w:val="Hipervnculo"/>
                <w:noProof/>
              </w:rPr>
              <w:t>5.5</w:t>
            </w:r>
            <w:r w:rsidR="00C715B1">
              <w:rPr>
                <w:rFonts w:asciiTheme="minorHAnsi" w:eastAsiaTheme="minorEastAsia" w:hAnsiTheme="minorHAnsi"/>
                <w:noProof/>
                <w:lang w:eastAsia="es-ES"/>
              </w:rPr>
              <w:tab/>
            </w:r>
            <w:r w:rsidR="00C715B1" w:rsidRPr="00682A73">
              <w:rPr>
                <w:rStyle w:val="Hipervnculo"/>
                <w:noProof/>
              </w:rPr>
              <w:t>Problemas técnicos encontrados</w:t>
            </w:r>
            <w:r w:rsidR="00C715B1">
              <w:rPr>
                <w:noProof/>
                <w:webHidden/>
              </w:rPr>
              <w:tab/>
            </w:r>
            <w:r w:rsidR="00C715B1">
              <w:rPr>
                <w:noProof/>
                <w:webHidden/>
              </w:rPr>
              <w:fldChar w:fldCharType="begin"/>
            </w:r>
            <w:r w:rsidR="00C715B1">
              <w:rPr>
                <w:noProof/>
                <w:webHidden/>
              </w:rPr>
              <w:instrText xml:space="preserve"> PAGEREF _Toc76592173 \h </w:instrText>
            </w:r>
            <w:r w:rsidR="00C715B1">
              <w:rPr>
                <w:noProof/>
                <w:webHidden/>
              </w:rPr>
            </w:r>
            <w:r w:rsidR="00C715B1">
              <w:rPr>
                <w:noProof/>
                <w:webHidden/>
              </w:rPr>
              <w:fldChar w:fldCharType="separate"/>
            </w:r>
            <w:r w:rsidR="00C715B1">
              <w:rPr>
                <w:noProof/>
                <w:webHidden/>
              </w:rPr>
              <w:t>24</w:t>
            </w:r>
            <w:r w:rsidR="00C715B1">
              <w:rPr>
                <w:noProof/>
                <w:webHidden/>
              </w:rPr>
              <w:fldChar w:fldCharType="end"/>
            </w:r>
          </w:hyperlink>
        </w:p>
        <w:p w14:paraId="741418CD" w14:textId="46A71485" w:rsidR="00C715B1" w:rsidRDefault="00125486">
          <w:pPr>
            <w:pStyle w:val="TDC3"/>
            <w:tabs>
              <w:tab w:val="right" w:leader="dot" w:pos="9350"/>
            </w:tabs>
            <w:rPr>
              <w:rFonts w:asciiTheme="minorHAnsi" w:eastAsiaTheme="minorEastAsia" w:hAnsiTheme="minorHAnsi"/>
              <w:noProof/>
              <w:lang w:eastAsia="es-ES"/>
            </w:rPr>
          </w:pPr>
          <w:hyperlink w:anchor="_Toc76592174" w:history="1">
            <w:r w:rsidR="00C715B1" w:rsidRPr="00682A73">
              <w:rPr>
                <w:rStyle w:val="Hipervnculo"/>
                <w:noProof/>
              </w:rPr>
              <w:t>Problema de conexión con la base de datos</w:t>
            </w:r>
            <w:r w:rsidR="00C715B1">
              <w:rPr>
                <w:noProof/>
                <w:webHidden/>
              </w:rPr>
              <w:tab/>
            </w:r>
            <w:r w:rsidR="00C715B1">
              <w:rPr>
                <w:noProof/>
                <w:webHidden/>
              </w:rPr>
              <w:fldChar w:fldCharType="begin"/>
            </w:r>
            <w:r w:rsidR="00C715B1">
              <w:rPr>
                <w:noProof/>
                <w:webHidden/>
              </w:rPr>
              <w:instrText xml:space="preserve"> PAGEREF _Toc76592174 \h </w:instrText>
            </w:r>
            <w:r w:rsidR="00C715B1">
              <w:rPr>
                <w:noProof/>
                <w:webHidden/>
              </w:rPr>
            </w:r>
            <w:r w:rsidR="00C715B1">
              <w:rPr>
                <w:noProof/>
                <w:webHidden/>
              </w:rPr>
              <w:fldChar w:fldCharType="separate"/>
            </w:r>
            <w:r w:rsidR="00C715B1">
              <w:rPr>
                <w:noProof/>
                <w:webHidden/>
              </w:rPr>
              <w:t>24</w:t>
            </w:r>
            <w:r w:rsidR="00C715B1">
              <w:rPr>
                <w:noProof/>
                <w:webHidden/>
              </w:rPr>
              <w:fldChar w:fldCharType="end"/>
            </w:r>
          </w:hyperlink>
        </w:p>
        <w:p w14:paraId="42086031" w14:textId="2BA3F660" w:rsidR="00C715B1" w:rsidRDefault="00125486">
          <w:pPr>
            <w:pStyle w:val="TDC3"/>
            <w:tabs>
              <w:tab w:val="right" w:leader="dot" w:pos="9350"/>
            </w:tabs>
            <w:rPr>
              <w:rFonts w:asciiTheme="minorHAnsi" w:eastAsiaTheme="minorEastAsia" w:hAnsiTheme="minorHAnsi"/>
              <w:noProof/>
              <w:lang w:eastAsia="es-ES"/>
            </w:rPr>
          </w:pPr>
          <w:hyperlink w:anchor="_Toc76592175" w:history="1">
            <w:r w:rsidR="00C715B1" w:rsidRPr="00682A73">
              <w:rPr>
                <w:rStyle w:val="Hipervnculo"/>
                <w:noProof/>
              </w:rPr>
              <w:t>Un hilo de ejecución secundario seguía activo tras finalizar el principal</w:t>
            </w:r>
            <w:r w:rsidR="00C715B1">
              <w:rPr>
                <w:noProof/>
                <w:webHidden/>
              </w:rPr>
              <w:tab/>
            </w:r>
            <w:r w:rsidR="00C715B1">
              <w:rPr>
                <w:noProof/>
                <w:webHidden/>
              </w:rPr>
              <w:fldChar w:fldCharType="begin"/>
            </w:r>
            <w:r w:rsidR="00C715B1">
              <w:rPr>
                <w:noProof/>
                <w:webHidden/>
              </w:rPr>
              <w:instrText xml:space="preserve"> PAGEREF _Toc76592175 \h </w:instrText>
            </w:r>
            <w:r w:rsidR="00C715B1">
              <w:rPr>
                <w:noProof/>
                <w:webHidden/>
              </w:rPr>
            </w:r>
            <w:r w:rsidR="00C715B1">
              <w:rPr>
                <w:noProof/>
                <w:webHidden/>
              </w:rPr>
              <w:fldChar w:fldCharType="separate"/>
            </w:r>
            <w:r w:rsidR="00C715B1">
              <w:rPr>
                <w:noProof/>
                <w:webHidden/>
              </w:rPr>
              <w:t>25</w:t>
            </w:r>
            <w:r w:rsidR="00C715B1">
              <w:rPr>
                <w:noProof/>
                <w:webHidden/>
              </w:rPr>
              <w:fldChar w:fldCharType="end"/>
            </w:r>
          </w:hyperlink>
        </w:p>
        <w:p w14:paraId="565F0B0C" w14:textId="0CF27636" w:rsidR="00C715B1" w:rsidRDefault="00125486">
          <w:pPr>
            <w:pStyle w:val="TDC3"/>
            <w:tabs>
              <w:tab w:val="right" w:leader="dot" w:pos="9350"/>
            </w:tabs>
            <w:rPr>
              <w:rFonts w:asciiTheme="minorHAnsi" w:eastAsiaTheme="minorEastAsia" w:hAnsiTheme="minorHAnsi"/>
              <w:noProof/>
              <w:lang w:eastAsia="es-ES"/>
            </w:rPr>
          </w:pPr>
          <w:hyperlink w:anchor="_Toc76592176" w:history="1">
            <w:r w:rsidR="00C715B1" w:rsidRPr="00682A73">
              <w:rPr>
                <w:rStyle w:val="Hipervnculo"/>
                <w:noProof/>
              </w:rPr>
              <w:t>Heroku no permite alojar la aplicación</w:t>
            </w:r>
            <w:r w:rsidR="00C715B1">
              <w:rPr>
                <w:noProof/>
                <w:webHidden/>
              </w:rPr>
              <w:tab/>
            </w:r>
            <w:r w:rsidR="00C715B1">
              <w:rPr>
                <w:noProof/>
                <w:webHidden/>
              </w:rPr>
              <w:fldChar w:fldCharType="begin"/>
            </w:r>
            <w:r w:rsidR="00C715B1">
              <w:rPr>
                <w:noProof/>
                <w:webHidden/>
              </w:rPr>
              <w:instrText xml:space="preserve"> PAGEREF _Toc76592176 \h </w:instrText>
            </w:r>
            <w:r w:rsidR="00C715B1">
              <w:rPr>
                <w:noProof/>
                <w:webHidden/>
              </w:rPr>
            </w:r>
            <w:r w:rsidR="00C715B1">
              <w:rPr>
                <w:noProof/>
                <w:webHidden/>
              </w:rPr>
              <w:fldChar w:fldCharType="separate"/>
            </w:r>
            <w:r w:rsidR="00C715B1">
              <w:rPr>
                <w:noProof/>
                <w:webHidden/>
              </w:rPr>
              <w:t>25</w:t>
            </w:r>
            <w:r w:rsidR="00C715B1">
              <w:rPr>
                <w:noProof/>
                <w:webHidden/>
              </w:rPr>
              <w:fldChar w:fldCharType="end"/>
            </w:r>
          </w:hyperlink>
        </w:p>
        <w:p w14:paraId="17379DA2" w14:textId="57AE1BB8" w:rsidR="00C715B1" w:rsidRDefault="00125486">
          <w:pPr>
            <w:pStyle w:val="TDC3"/>
            <w:tabs>
              <w:tab w:val="right" w:leader="dot" w:pos="9350"/>
            </w:tabs>
            <w:rPr>
              <w:rFonts w:asciiTheme="minorHAnsi" w:eastAsiaTheme="minorEastAsia" w:hAnsiTheme="minorHAnsi"/>
              <w:noProof/>
              <w:lang w:eastAsia="es-ES"/>
            </w:rPr>
          </w:pPr>
          <w:hyperlink w:anchor="_Toc76592177" w:history="1">
            <w:r w:rsidR="00C715B1" w:rsidRPr="00682A73">
              <w:rPr>
                <w:rStyle w:val="Hipervnculo"/>
                <w:noProof/>
              </w:rPr>
              <w:t>Uso del framework deap</w:t>
            </w:r>
            <w:r w:rsidR="00C715B1">
              <w:rPr>
                <w:noProof/>
                <w:webHidden/>
              </w:rPr>
              <w:tab/>
            </w:r>
            <w:r w:rsidR="00C715B1">
              <w:rPr>
                <w:noProof/>
                <w:webHidden/>
              </w:rPr>
              <w:fldChar w:fldCharType="begin"/>
            </w:r>
            <w:r w:rsidR="00C715B1">
              <w:rPr>
                <w:noProof/>
                <w:webHidden/>
              </w:rPr>
              <w:instrText xml:space="preserve"> PAGEREF _Toc76592177 \h </w:instrText>
            </w:r>
            <w:r w:rsidR="00C715B1">
              <w:rPr>
                <w:noProof/>
                <w:webHidden/>
              </w:rPr>
            </w:r>
            <w:r w:rsidR="00C715B1">
              <w:rPr>
                <w:noProof/>
                <w:webHidden/>
              </w:rPr>
              <w:fldChar w:fldCharType="separate"/>
            </w:r>
            <w:r w:rsidR="00C715B1">
              <w:rPr>
                <w:noProof/>
                <w:webHidden/>
              </w:rPr>
              <w:t>28</w:t>
            </w:r>
            <w:r w:rsidR="00C715B1">
              <w:rPr>
                <w:noProof/>
                <w:webHidden/>
              </w:rPr>
              <w:fldChar w:fldCharType="end"/>
            </w:r>
          </w:hyperlink>
        </w:p>
        <w:p w14:paraId="4BA71443" w14:textId="57A5C69A" w:rsidR="00C715B1" w:rsidRDefault="00125486">
          <w:pPr>
            <w:pStyle w:val="TDC2"/>
            <w:rPr>
              <w:rFonts w:asciiTheme="minorHAnsi" w:eastAsiaTheme="minorEastAsia" w:hAnsiTheme="minorHAnsi"/>
              <w:noProof/>
              <w:lang w:eastAsia="es-ES"/>
            </w:rPr>
          </w:pPr>
          <w:hyperlink w:anchor="_Toc76592178" w:history="1">
            <w:r w:rsidR="00C715B1" w:rsidRPr="00682A73">
              <w:rPr>
                <w:rStyle w:val="Hipervnculo"/>
                <w:noProof/>
              </w:rPr>
              <w:t>5.6</w:t>
            </w:r>
            <w:r w:rsidR="00C715B1">
              <w:rPr>
                <w:rFonts w:asciiTheme="minorHAnsi" w:eastAsiaTheme="minorEastAsia" w:hAnsiTheme="minorHAnsi"/>
                <w:noProof/>
                <w:lang w:eastAsia="es-ES"/>
              </w:rPr>
              <w:tab/>
            </w:r>
            <w:r w:rsidR="00C715B1" w:rsidRPr="00682A73">
              <w:rPr>
                <w:rStyle w:val="Hipervnculo"/>
                <w:noProof/>
              </w:rPr>
              <w:t>Wiki</w:t>
            </w:r>
            <w:r w:rsidR="00C715B1">
              <w:rPr>
                <w:noProof/>
                <w:webHidden/>
              </w:rPr>
              <w:tab/>
            </w:r>
            <w:r w:rsidR="00C715B1">
              <w:rPr>
                <w:noProof/>
                <w:webHidden/>
              </w:rPr>
              <w:fldChar w:fldCharType="begin"/>
            </w:r>
            <w:r w:rsidR="00C715B1">
              <w:rPr>
                <w:noProof/>
                <w:webHidden/>
              </w:rPr>
              <w:instrText xml:space="preserve"> PAGEREF _Toc76592178 \h </w:instrText>
            </w:r>
            <w:r w:rsidR="00C715B1">
              <w:rPr>
                <w:noProof/>
                <w:webHidden/>
              </w:rPr>
            </w:r>
            <w:r w:rsidR="00C715B1">
              <w:rPr>
                <w:noProof/>
                <w:webHidden/>
              </w:rPr>
              <w:fldChar w:fldCharType="separate"/>
            </w:r>
            <w:r w:rsidR="00C715B1">
              <w:rPr>
                <w:noProof/>
                <w:webHidden/>
              </w:rPr>
              <w:t>28</w:t>
            </w:r>
            <w:r w:rsidR="00C715B1">
              <w:rPr>
                <w:noProof/>
                <w:webHidden/>
              </w:rPr>
              <w:fldChar w:fldCharType="end"/>
            </w:r>
          </w:hyperlink>
        </w:p>
        <w:p w14:paraId="63C121F5" w14:textId="6229BA6E" w:rsidR="00C715B1" w:rsidRDefault="00125486">
          <w:pPr>
            <w:pStyle w:val="TDC1"/>
            <w:rPr>
              <w:rFonts w:asciiTheme="minorHAnsi" w:eastAsiaTheme="minorEastAsia" w:hAnsiTheme="minorHAnsi"/>
              <w:noProof/>
              <w:lang w:eastAsia="es-ES"/>
            </w:rPr>
          </w:pPr>
          <w:hyperlink w:anchor="_Toc76592179" w:history="1">
            <w:r w:rsidR="00C715B1" w:rsidRPr="00682A73">
              <w:rPr>
                <w:rStyle w:val="Hipervnculo"/>
                <w:noProof/>
              </w:rPr>
              <w:t>F. Trabajos relacionados</w:t>
            </w:r>
            <w:r w:rsidR="00C715B1">
              <w:rPr>
                <w:noProof/>
                <w:webHidden/>
              </w:rPr>
              <w:tab/>
            </w:r>
            <w:r w:rsidR="00C715B1">
              <w:rPr>
                <w:noProof/>
                <w:webHidden/>
              </w:rPr>
              <w:fldChar w:fldCharType="begin"/>
            </w:r>
            <w:r w:rsidR="00C715B1">
              <w:rPr>
                <w:noProof/>
                <w:webHidden/>
              </w:rPr>
              <w:instrText xml:space="preserve"> PAGEREF _Toc76592179 \h </w:instrText>
            </w:r>
            <w:r w:rsidR="00C715B1">
              <w:rPr>
                <w:noProof/>
                <w:webHidden/>
              </w:rPr>
            </w:r>
            <w:r w:rsidR="00C715B1">
              <w:rPr>
                <w:noProof/>
                <w:webHidden/>
              </w:rPr>
              <w:fldChar w:fldCharType="separate"/>
            </w:r>
            <w:r w:rsidR="00C715B1">
              <w:rPr>
                <w:noProof/>
                <w:webHidden/>
              </w:rPr>
              <w:t>29</w:t>
            </w:r>
            <w:r w:rsidR="00C715B1">
              <w:rPr>
                <w:noProof/>
                <w:webHidden/>
              </w:rPr>
              <w:fldChar w:fldCharType="end"/>
            </w:r>
          </w:hyperlink>
        </w:p>
        <w:p w14:paraId="0340A91F" w14:textId="2CBD872A" w:rsidR="00C715B1" w:rsidRDefault="00125486">
          <w:pPr>
            <w:pStyle w:val="TDC1"/>
            <w:rPr>
              <w:rFonts w:asciiTheme="minorHAnsi" w:eastAsiaTheme="minorEastAsia" w:hAnsiTheme="minorHAnsi"/>
              <w:noProof/>
              <w:lang w:eastAsia="es-ES"/>
            </w:rPr>
          </w:pPr>
          <w:hyperlink w:anchor="_Toc76592180" w:history="1">
            <w:r w:rsidR="00C715B1" w:rsidRPr="00682A73">
              <w:rPr>
                <w:rStyle w:val="Hipervnculo"/>
                <w:noProof/>
              </w:rPr>
              <w:t>G. Conclusiones y líneas de trabajo futuras</w:t>
            </w:r>
            <w:r w:rsidR="00C715B1">
              <w:rPr>
                <w:noProof/>
                <w:webHidden/>
              </w:rPr>
              <w:tab/>
            </w:r>
            <w:r w:rsidR="00C715B1">
              <w:rPr>
                <w:noProof/>
                <w:webHidden/>
              </w:rPr>
              <w:fldChar w:fldCharType="begin"/>
            </w:r>
            <w:r w:rsidR="00C715B1">
              <w:rPr>
                <w:noProof/>
                <w:webHidden/>
              </w:rPr>
              <w:instrText xml:space="preserve"> PAGEREF _Toc76592180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62A4BA10" w14:textId="4FC81EE9" w:rsidR="00C715B1" w:rsidRDefault="00125486">
          <w:pPr>
            <w:pStyle w:val="TDC2"/>
            <w:rPr>
              <w:rFonts w:asciiTheme="minorHAnsi" w:eastAsiaTheme="minorEastAsia" w:hAnsiTheme="minorHAnsi"/>
              <w:noProof/>
              <w:lang w:eastAsia="es-ES"/>
            </w:rPr>
          </w:pPr>
          <w:hyperlink w:anchor="_Toc76592181" w:history="1">
            <w:r w:rsidR="00C715B1" w:rsidRPr="00682A73">
              <w:rPr>
                <w:rStyle w:val="Hipervnculo"/>
                <w:noProof/>
              </w:rPr>
              <w:t>7.1</w:t>
            </w:r>
            <w:r w:rsidR="00C715B1">
              <w:rPr>
                <w:rFonts w:asciiTheme="minorHAnsi" w:eastAsiaTheme="minorEastAsia" w:hAnsiTheme="minorHAnsi"/>
                <w:noProof/>
                <w:lang w:eastAsia="es-ES"/>
              </w:rPr>
              <w:tab/>
            </w:r>
            <w:r w:rsidR="00C715B1" w:rsidRPr="00682A73">
              <w:rPr>
                <w:rStyle w:val="Hipervnculo"/>
                <w:noProof/>
              </w:rPr>
              <w:t>Conclusiones</w:t>
            </w:r>
            <w:r w:rsidR="00C715B1">
              <w:rPr>
                <w:noProof/>
                <w:webHidden/>
              </w:rPr>
              <w:tab/>
            </w:r>
            <w:r w:rsidR="00C715B1">
              <w:rPr>
                <w:noProof/>
                <w:webHidden/>
              </w:rPr>
              <w:fldChar w:fldCharType="begin"/>
            </w:r>
            <w:r w:rsidR="00C715B1">
              <w:rPr>
                <w:noProof/>
                <w:webHidden/>
              </w:rPr>
              <w:instrText xml:space="preserve"> PAGEREF _Toc76592181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6482F3AB" w14:textId="6AB68B21" w:rsidR="00C715B1" w:rsidRDefault="00125486">
          <w:pPr>
            <w:pStyle w:val="TDC2"/>
            <w:rPr>
              <w:rFonts w:asciiTheme="minorHAnsi" w:eastAsiaTheme="minorEastAsia" w:hAnsiTheme="minorHAnsi"/>
              <w:noProof/>
              <w:lang w:eastAsia="es-ES"/>
            </w:rPr>
          </w:pPr>
          <w:hyperlink w:anchor="_Toc76592182" w:history="1">
            <w:r w:rsidR="00C715B1" w:rsidRPr="00682A73">
              <w:rPr>
                <w:rStyle w:val="Hipervnculo"/>
                <w:noProof/>
              </w:rPr>
              <w:t>7.2</w:t>
            </w:r>
            <w:r w:rsidR="00C715B1">
              <w:rPr>
                <w:rFonts w:asciiTheme="minorHAnsi" w:eastAsiaTheme="minorEastAsia" w:hAnsiTheme="minorHAnsi"/>
                <w:noProof/>
                <w:lang w:eastAsia="es-ES"/>
              </w:rPr>
              <w:tab/>
            </w:r>
            <w:r w:rsidR="00C715B1" w:rsidRPr="00682A73">
              <w:rPr>
                <w:rStyle w:val="Hipervnculo"/>
                <w:noProof/>
              </w:rPr>
              <w:t>Líneas de trabajo futuras</w:t>
            </w:r>
            <w:r w:rsidR="00C715B1">
              <w:rPr>
                <w:noProof/>
                <w:webHidden/>
              </w:rPr>
              <w:tab/>
            </w:r>
            <w:r w:rsidR="00C715B1">
              <w:rPr>
                <w:noProof/>
                <w:webHidden/>
              </w:rPr>
              <w:fldChar w:fldCharType="begin"/>
            </w:r>
            <w:r w:rsidR="00C715B1">
              <w:rPr>
                <w:noProof/>
                <w:webHidden/>
              </w:rPr>
              <w:instrText xml:space="preserve"> PAGEREF _Toc76592182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0ECAE1A2" w14:textId="0A572514" w:rsidR="00C715B1" w:rsidRDefault="00125486">
          <w:pPr>
            <w:pStyle w:val="TDC3"/>
            <w:tabs>
              <w:tab w:val="right" w:leader="dot" w:pos="9350"/>
            </w:tabs>
            <w:rPr>
              <w:rFonts w:asciiTheme="minorHAnsi" w:eastAsiaTheme="minorEastAsia" w:hAnsiTheme="minorHAnsi"/>
              <w:noProof/>
              <w:lang w:eastAsia="es-ES"/>
            </w:rPr>
          </w:pPr>
          <w:hyperlink w:anchor="_Toc76592183" w:history="1">
            <w:r w:rsidR="00C715B1" w:rsidRPr="00682A73">
              <w:rPr>
                <w:rStyle w:val="Hipervnculo"/>
                <w:noProof/>
              </w:rPr>
              <w:t>Alojar la aplicación en web</w:t>
            </w:r>
            <w:r w:rsidR="00C715B1">
              <w:rPr>
                <w:noProof/>
                <w:webHidden/>
              </w:rPr>
              <w:tab/>
            </w:r>
            <w:r w:rsidR="00C715B1">
              <w:rPr>
                <w:noProof/>
                <w:webHidden/>
              </w:rPr>
              <w:fldChar w:fldCharType="begin"/>
            </w:r>
            <w:r w:rsidR="00C715B1">
              <w:rPr>
                <w:noProof/>
                <w:webHidden/>
              </w:rPr>
              <w:instrText xml:space="preserve"> PAGEREF _Toc76592183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183EB6A8" w14:textId="760ED265" w:rsidR="00C715B1" w:rsidRDefault="00125486">
          <w:pPr>
            <w:pStyle w:val="TDC3"/>
            <w:tabs>
              <w:tab w:val="right" w:leader="dot" w:pos="9350"/>
            </w:tabs>
            <w:rPr>
              <w:rFonts w:asciiTheme="minorHAnsi" w:eastAsiaTheme="minorEastAsia" w:hAnsiTheme="minorHAnsi"/>
              <w:noProof/>
              <w:lang w:eastAsia="es-ES"/>
            </w:rPr>
          </w:pPr>
          <w:hyperlink w:anchor="_Toc76592184" w:history="1">
            <w:r w:rsidR="00C715B1" w:rsidRPr="00682A73">
              <w:rPr>
                <w:rStyle w:val="Hipervnculo"/>
                <w:noProof/>
              </w:rPr>
              <w:t>Implementar de una solución alternativa</w:t>
            </w:r>
            <w:r w:rsidR="00C715B1">
              <w:rPr>
                <w:noProof/>
                <w:webHidden/>
              </w:rPr>
              <w:tab/>
            </w:r>
            <w:r w:rsidR="00C715B1">
              <w:rPr>
                <w:noProof/>
                <w:webHidden/>
              </w:rPr>
              <w:fldChar w:fldCharType="begin"/>
            </w:r>
            <w:r w:rsidR="00C715B1">
              <w:rPr>
                <w:noProof/>
                <w:webHidden/>
              </w:rPr>
              <w:instrText xml:space="preserve"> PAGEREF _Toc76592184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38F2045A" w14:textId="2DBF7FFB" w:rsidR="00C715B1" w:rsidRDefault="00125486">
          <w:pPr>
            <w:pStyle w:val="TDC3"/>
            <w:tabs>
              <w:tab w:val="right" w:leader="dot" w:pos="9350"/>
            </w:tabs>
            <w:rPr>
              <w:rFonts w:asciiTheme="minorHAnsi" w:eastAsiaTheme="minorEastAsia" w:hAnsiTheme="minorHAnsi"/>
              <w:noProof/>
              <w:lang w:eastAsia="es-ES"/>
            </w:rPr>
          </w:pPr>
          <w:hyperlink w:anchor="_Toc76592185" w:history="1">
            <w:r w:rsidR="00C715B1" w:rsidRPr="00682A73">
              <w:rPr>
                <w:rStyle w:val="Hipervnculo"/>
                <w:noProof/>
              </w:rPr>
              <w:t>Mostrar el tiempo restante</w:t>
            </w:r>
            <w:r w:rsidR="00C715B1">
              <w:rPr>
                <w:noProof/>
                <w:webHidden/>
              </w:rPr>
              <w:tab/>
            </w:r>
            <w:r w:rsidR="00C715B1">
              <w:rPr>
                <w:noProof/>
                <w:webHidden/>
              </w:rPr>
              <w:fldChar w:fldCharType="begin"/>
            </w:r>
            <w:r w:rsidR="00C715B1">
              <w:rPr>
                <w:noProof/>
                <w:webHidden/>
              </w:rPr>
              <w:instrText xml:space="preserve"> PAGEREF _Toc76592185 \h </w:instrText>
            </w:r>
            <w:r w:rsidR="00C715B1">
              <w:rPr>
                <w:noProof/>
                <w:webHidden/>
              </w:rPr>
            </w:r>
            <w:r w:rsidR="00C715B1">
              <w:rPr>
                <w:noProof/>
                <w:webHidden/>
              </w:rPr>
              <w:fldChar w:fldCharType="separate"/>
            </w:r>
            <w:r w:rsidR="00C715B1">
              <w:rPr>
                <w:noProof/>
                <w:webHidden/>
              </w:rPr>
              <w:t>30</w:t>
            </w:r>
            <w:r w:rsidR="00C715B1">
              <w:rPr>
                <w:noProof/>
                <w:webHidden/>
              </w:rPr>
              <w:fldChar w:fldCharType="end"/>
            </w:r>
          </w:hyperlink>
        </w:p>
        <w:p w14:paraId="379DC8D0" w14:textId="5EB5D8F7" w:rsidR="00C715B1" w:rsidRDefault="00125486">
          <w:pPr>
            <w:pStyle w:val="TDC3"/>
            <w:tabs>
              <w:tab w:val="right" w:leader="dot" w:pos="9350"/>
            </w:tabs>
            <w:rPr>
              <w:rFonts w:asciiTheme="minorHAnsi" w:eastAsiaTheme="minorEastAsia" w:hAnsiTheme="minorHAnsi"/>
              <w:noProof/>
              <w:lang w:eastAsia="es-ES"/>
            </w:rPr>
          </w:pPr>
          <w:hyperlink w:anchor="_Toc76592186" w:history="1">
            <w:r w:rsidR="00C715B1" w:rsidRPr="00682A73">
              <w:rPr>
                <w:rStyle w:val="Hipervnculo"/>
                <w:noProof/>
              </w:rPr>
              <w:t>Realizar encriptados</w:t>
            </w:r>
            <w:r w:rsidR="00C715B1">
              <w:rPr>
                <w:noProof/>
                <w:webHidden/>
              </w:rPr>
              <w:tab/>
            </w:r>
            <w:r w:rsidR="00C715B1">
              <w:rPr>
                <w:noProof/>
                <w:webHidden/>
              </w:rPr>
              <w:fldChar w:fldCharType="begin"/>
            </w:r>
            <w:r w:rsidR="00C715B1">
              <w:rPr>
                <w:noProof/>
                <w:webHidden/>
              </w:rPr>
              <w:instrText xml:space="preserve"> PAGEREF _Toc76592186 \h </w:instrText>
            </w:r>
            <w:r w:rsidR="00C715B1">
              <w:rPr>
                <w:noProof/>
                <w:webHidden/>
              </w:rPr>
            </w:r>
            <w:r w:rsidR="00C715B1">
              <w:rPr>
                <w:noProof/>
                <w:webHidden/>
              </w:rPr>
              <w:fldChar w:fldCharType="separate"/>
            </w:r>
            <w:r w:rsidR="00C715B1">
              <w:rPr>
                <w:noProof/>
                <w:webHidden/>
              </w:rPr>
              <w:t>31</w:t>
            </w:r>
            <w:r w:rsidR="00C715B1">
              <w:rPr>
                <w:noProof/>
                <w:webHidden/>
              </w:rPr>
              <w:fldChar w:fldCharType="end"/>
            </w:r>
          </w:hyperlink>
        </w:p>
        <w:p w14:paraId="3B2D9E6B" w14:textId="417665D1" w:rsidR="00C715B1" w:rsidRDefault="00125486">
          <w:pPr>
            <w:pStyle w:val="TDC3"/>
            <w:tabs>
              <w:tab w:val="right" w:leader="dot" w:pos="9350"/>
            </w:tabs>
            <w:rPr>
              <w:rFonts w:asciiTheme="minorHAnsi" w:eastAsiaTheme="minorEastAsia" w:hAnsiTheme="minorHAnsi"/>
              <w:noProof/>
              <w:lang w:eastAsia="es-ES"/>
            </w:rPr>
          </w:pPr>
          <w:hyperlink w:anchor="_Toc76592187" w:history="1">
            <w:r w:rsidR="00C715B1" w:rsidRPr="00682A73">
              <w:rPr>
                <w:rStyle w:val="Hipervnculo"/>
                <w:noProof/>
              </w:rPr>
              <w:t>Internacionalizar</w:t>
            </w:r>
            <w:r w:rsidR="00C715B1">
              <w:rPr>
                <w:noProof/>
                <w:webHidden/>
              </w:rPr>
              <w:tab/>
            </w:r>
            <w:r w:rsidR="00C715B1">
              <w:rPr>
                <w:noProof/>
                <w:webHidden/>
              </w:rPr>
              <w:fldChar w:fldCharType="begin"/>
            </w:r>
            <w:r w:rsidR="00C715B1">
              <w:rPr>
                <w:noProof/>
                <w:webHidden/>
              </w:rPr>
              <w:instrText xml:space="preserve"> PAGEREF _Toc76592187 \h </w:instrText>
            </w:r>
            <w:r w:rsidR="00C715B1">
              <w:rPr>
                <w:noProof/>
                <w:webHidden/>
              </w:rPr>
            </w:r>
            <w:r w:rsidR="00C715B1">
              <w:rPr>
                <w:noProof/>
                <w:webHidden/>
              </w:rPr>
              <w:fldChar w:fldCharType="separate"/>
            </w:r>
            <w:r w:rsidR="00C715B1">
              <w:rPr>
                <w:noProof/>
                <w:webHidden/>
              </w:rPr>
              <w:t>31</w:t>
            </w:r>
            <w:r w:rsidR="00C715B1">
              <w:rPr>
                <w:noProof/>
                <w:webHidden/>
              </w:rPr>
              <w:fldChar w:fldCharType="end"/>
            </w:r>
          </w:hyperlink>
        </w:p>
        <w:p w14:paraId="602333F4" w14:textId="5A825A80" w:rsidR="00C715B1" w:rsidRDefault="00125486">
          <w:pPr>
            <w:pStyle w:val="TDC1"/>
            <w:rPr>
              <w:rFonts w:asciiTheme="minorHAnsi" w:eastAsiaTheme="minorEastAsia" w:hAnsiTheme="minorHAnsi"/>
              <w:noProof/>
              <w:lang w:eastAsia="es-ES"/>
            </w:rPr>
          </w:pPr>
          <w:hyperlink w:anchor="_Toc76592188" w:history="1">
            <w:r w:rsidR="00C715B1" w:rsidRPr="00682A73">
              <w:rPr>
                <w:rStyle w:val="Hipervnculo"/>
                <w:noProof/>
              </w:rPr>
              <w:t>Bibliografía</w:t>
            </w:r>
            <w:r w:rsidR="00C715B1">
              <w:rPr>
                <w:noProof/>
                <w:webHidden/>
              </w:rPr>
              <w:tab/>
            </w:r>
            <w:r w:rsidR="00C715B1">
              <w:rPr>
                <w:noProof/>
                <w:webHidden/>
              </w:rPr>
              <w:fldChar w:fldCharType="begin"/>
            </w:r>
            <w:r w:rsidR="00C715B1">
              <w:rPr>
                <w:noProof/>
                <w:webHidden/>
              </w:rPr>
              <w:instrText xml:space="preserve"> PAGEREF _Toc76592188 \h </w:instrText>
            </w:r>
            <w:r w:rsidR="00C715B1">
              <w:rPr>
                <w:noProof/>
                <w:webHidden/>
              </w:rPr>
            </w:r>
            <w:r w:rsidR="00C715B1">
              <w:rPr>
                <w:noProof/>
                <w:webHidden/>
              </w:rPr>
              <w:fldChar w:fldCharType="separate"/>
            </w:r>
            <w:r w:rsidR="00C715B1">
              <w:rPr>
                <w:noProof/>
                <w:webHidden/>
              </w:rPr>
              <w:t>32</w:t>
            </w:r>
            <w:r w:rsidR="00C715B1">
              <w:rPr>
                <w:noProof/>
                <w:webHidden/>
              </w:rPr>
              <w:fldChar w:fldCharType="end"/>
            </w:r>
          </w:hyperlink>
        </w:p>
        <w:p w14:paraId="1F801218" w14:textId="418D039D" w:rsidR="002A3B34" w:rsidRDefault="002A3B34" w:rsidP="002A3B34">
          <w:r>
            <w:rPr>
              <w:b/>
              <w:bCs/>
            </w:rPr>
            <w:fldChar w:fldCharType="end"/>
          </w:r>
        </w:p>
      </w:sdtContent>
    </w:sdt>
    <w:p w14:paraId="0F42E808" w14:textId="77777777" w:rsidR="002A3B34" w:rsidRDefault="002A3B34" w:rsidP="002A3B34">
      <w:pPr>
        <w:rPr>
          <w:lang w:val="en-US"/>
        </w:rPr>
      </w:pPr>
    </w:p>
    <w:p w14:paraId="14CC2F0F" w14:textId="77777777" w:rsidR="002A3B34" w:rsidRDefault="002A3B34" w:rsidP="002A3B34">
      <w:pPr>
        <w:rPr>
          <w:lang w:val="en-US"/>
        </w:rPr>
      </w:pPr>
      <w:r>
        <w:rPr>
          <w:lang w:val="en-US"/>
        </w:rPr>
        <w:br w:type="page"/>
      </w:r>
    </w:p>
    <w:p w14:paraId="7830F597" w14:textId="77777777" w:rsidR="00D22DF5" w:rsidRDefault="00D22DF5" w:rsidP="00D22DF5">
      <w:pPr>
        <w:pStyle w:val="Ttulo1"/>
        <w:pBdr>
          <w:top w:val="none" w:sz="0" w:space="0" w:color="auto"/>
        </w:pBdr>
      </w:pPr>
      <w:bookmarkStart w:id="1" w:name="_Toc76592133"/>
      <w:r>
        <w:lastRenderedPageBreak/>
        <w:t>Índice de Ilustraciones</w:t>
      </w:r>
      <w:bookmarkEnd w:id="1"/>
    </w:p>
    <w:p w14:paraId="47F71437" w14:textId="2C345177" w:rsidR="00C715B1" w:rsidRDefault="00D22DF5">
      <w:pPr>
        <w:pStyle w:val="Tabladeilustraciones"/>
        <w:tabs>
          <w:tab w:val="right" w:leader="dot" w:pos="9350"/>
        </w:tabs>
        <w:rPr>
          <w:rFonts w:asciiTheme="minorHAnsi" w:eastAsiaTheme="minorEastAsia" w:hAnsiTheme="minorHAnsi"/>
          <w:noProof/>
          <w:lang w:eastAsia="es-ES"/>
        </w:rPr>
      </w:pPr>
      <w:r>
        <w:fldChar w:fldCharType="begin"/>
      </w:r>
      <w:r>
        <w:instrText xml:space="preserve"> TOC \h \z \c "Ilustración" </w:instrText>
      </w:r>
      <w:r>
        <w:fldChar w:fldCharType="separate"/>
      </w:r>
      <w:hyperlink w:anchor="_Toc76592114" w:history="1">
        <w:r w:rsidR="00C715B1" w:rsidRPr="00413586">
          <w:rPr>
            <w:rStyle w:val="Hipervnculo"/>
            <w:noProof/>
          </w:rPr>
          <w:t>Ilustración 1- Red completa del colegio.</w:t>
        </w:r>
        <w:r w:rsidR="00C715B1">
          <w:rPr>
            <w:noProof/>
            <w:webHidden/>
          </w:rPr>
          <w:tab/>
        </w:r>
        <w:r w:rsidR="00C715B1">
          <w:rPr>
            <w:noProof/>
            <w:webHidden/>
          </w:rPr>
          <w:fldChar w:fldCharType="begin"/>
        </w:r>
        <w:r w:rsidR="00C715B1">
          <w:rPr>
            <w:noProof/>
            <w:webHidden/>
          </w:rPr>
          <w:instrText xml:space="preserve"> PAGEREF _Toc76592114 \h </w:instrText>
        </w:r>
        <w:r w:rsidR="00C715B1">
          <w:rPr>
            <w:noProof/>
            <w:webHidden/>
          </w:rPr>
        </w:r>
        <w:r w:rsidR="00C715B1">
          <w:rPr>
            <w:noProof/>
            <w:webHidden/>
          </w:rPr>
          <w:fldChar w:fldCharType="separate"/>
        </w:r>
        <w:r w:rsidR="00C715B1">
          <w:rPr>
            <w:noProof/>
            <w:webHidden/>
          </w:rPr>
          <w:t>14</w:t>
        </w:r>
        <w:r w:rsidR="00C715B1">
          <w:rPr>
            <w:noProof/>
            <w:webHidden/>
          </w:rPr>
          <w:fldChar w:fldCharType="end"/>
        </w:r>
      </w:hyperlink>
    </w:p>
    <w:p w14:paraId="6CCF5BD1" w14:textId="6EC2E000" w:rsidR="00C715B1" w:rsidRDefault="00125486">
      <w:pPr>
        <w:pStyle w:val="Tabladeilustraciones"/>
        <w:tabs>
          <w:tab w:val="right" w:leader="dot" w:pos="9350"/>
        </w:tabs>
        <w:rPr>
          <w:rFonts w:asciiTheme="minorHAnsi" w:eastAsiaTheme="minorEastAsia" w:hAnsiTheme="minorHAnsi"/>
          <w:noProof/>
          <w:lang w:eastAsia="es-ES"/>
        </w:rPr>
      </w:pPr>
      <w:hyperlink w:anchor="_Toc76592115" w:history="1">
        <w:r w:rsidR="00C715B1" w:rsidRPr="00413586">
          <w:rPr>
            <w:rStyle w:val="Hipervnculo"/>
            <w:noProof/>
          </w:rPr>
          <w:t>Ilustración 2- Red de clases.</w:t>
        </w:r>
        <w:r w:rsidR="00C715B1">
          <w:rPr>
            <w:noProof/>
            <w:webHidden/>
          </w:rPr>
          <w:tab/>
        </w:r>
        <w:r w:rsidR="00C715B1">
          <w:rPr>
            <w:noProof/>
            <w:webHidden/>
          </w:rPr>
          <w:fldChar w:fldCharType="begin"/>
        </w:r>
        <w:r w:rsidR="00C715B1">
          <w:rPr>
            <w:noProof/>
            <w:webHidden/>
          </w:rPr>
          <w:instrText xml:space="preserve"> PAGEREF _Toc76592115 \h </w:instrText>
        </w:r>
        <w:r w:rsidR="00C715B1">
          <w:rPr>
            <w:noProof/>
            <w:webHidden/>
          </w:rPr>
        </w:r>
        <w:r w:rsidR="00C715B1">
          <w:rPr>
            <w:noProof/>
            <w:webHidden/>
          </w:rPr>
          <w:fldChar w:fldCharType="separate"/>
        </w:r>
        <w:r w:rsidR="00C715B1">
          <w:rPr>
            <w:noProof/>
            <w:webHidden/>
          </w:rPr>
          <w:t>15</w:t>
        </w:r>
        <w:r w:rsidR="00C715B1">
          <w:rPr>
            <w:noProof/>
            <w:webHidden/>
          </w:rPr>
          <w:fldChar w:fldCharType="end"/>
        </w:r>
      </w:hyperlink>
    </w:p>
    <w:p w14:paraId="6A0258F5" w14:textId="18A82ADB" w:rsidR="00C715B1" w:rsidRDefault="00125486">
      <w:pPr>
        <w:pStyle w:val="Tabladeilustraciones"/>
        <w:tabs>
          <w:tab w:val="right" w:leader="dot" w:pos="9350"/>
        </w:tabs>
        <w:rPr>
          <w:rFonts w:asciiTheme="minorHAnsi" w:eastAsiaTheme="minorEastAsia" w:hAnsiTheme="minorHAnsi"/>
          <w:noProof/>
          <w:lang w:eastAsia="es-ES"/>
        </w:rPr>
      </w:pPr>
      <w:hyperlink w:anchor="_Toc76592116" w:history="1">
        <w:r w:rsidR="00C715B1" w:rsidRPr="00413586">
          <w:rPr>
            <w:rStyle w:val="Hipervnculo"/>
            <w:noProof/>
          </w:rPr>
          <w:t>Ilustración 3 - Conectividad de una red.</w:t>
        </w:r>
        <w:r w:rsidR="00C715B1">
          <w:rPr>
            <w:noProof/>
            <w:webHidden/>
          </w:rPr>
          <w:tab/>
        </w:r>
        <w:r w:rsidR="00C715B1">
          <w:rPr>
            <w:noProof/>
            <w:webHidden/>
          </w:rPr>
          <w:fldChar w:fldCharType="begin"/>
        </w:r>
        <w:r w:rsidR="00C715B1">
          <w:rPr>
            <w:noProof/>
            <w:webHidden/>
          </w:rPr>
          <w:instrText xml:space="preserve"> PAGEREF _Toc76592116 \h </w:instrText>
        </w:r>
        <w:r w:rsidR="00C715B1">
          <w:rPr>
            <w:noProof/>
            <w:webHidden/>
          </w:rPr>
        </w:r>
        <w:r w:rsidR="00C715B1">
          <w:rPr>
            <w:noProof/>
            <w:webHidden/>
          </w:rPr>
          <w:fldChar w:fldCharType="separate"/>
        </w:r>
        <w:r w:rsidR="00C715B1">
          <w:rPr>
            <w:noProof/>
            <w:webHidden/>
          </w:rPr>
          <w:t>16</w:t>
        </w:r>
        <w:r w:rsidR="00C715B1">
          <w:rPr>
            <w:noProof/>
            <w:webHidden/>
          </w:rPr>
          <w:fldChar w:fldCharType="end"/>
        </w:r>
      </w:hyperlink>
    </w:p>
    <w:p w14:paraId="771BAEE7" w14:textId="514657DA" w:rsidR="00C715B1" w:rsidRDefault="00125486">
      <w:pPr>
        <w:pStyle w:val="Tabladeilustraciones"/>
        <w:tabs>
          <w:tab w:val="right" w:leader="dot" w:pos="9350"/>
        </w:tabs>
        <w:rPr>
          <w:rFonts w:asciiTheme="minorHAnsi" w:eastAsiaTheme="minorEastAsia" w:hAnsiTheme="minorHAnsi"/>
          <w:noProof/>
          <w:lang w:eastAsia="es-ES"/>
        </w:rPr>
      </w:pPr>
      <w:hyperlink w:anchor="_Toc76592117" w:history="1">
        <w:r w:rsidR="00C715B1" w:rsidRPr="00413586">
          <w:rPr>
            <w:rStyle w:val="Hipervnculo"/>
            <w:noProof/>
          </w:rPr>
          <w:t>Ilustración 4 - Tablero Zenhub.</w:t>
        </w:r>
        <w:r w:rsidR="00C715B1">
          <w:rPr>
            <w:noProof/>
            <w:webHidden/>
          </w:rPr>
          <w:tab/>
        </w:r>
        <w:r w:rsidR="00C715B1">
          <w:rPr>
            <w:noProof/>
            <w:webHidden/>
          </w:rPr>
          <w:fldChar w:fldCharType="begin"/>
        </w:r>
        <w:r w:rsidR="00C715B1">
          <w:rPr>
            <w:noProof/>
            <w:webHidden/>
          </w:rPr>
          <w:instrText xml:space="preserve"> PAGEREF _Toc76592117 \h </w:instrText>
        </w:r>
        <w:r w:rsidR="00C715B1">
          <w:rPr>
            <w:noProof/>
            <w:webHidden/>
          </w:rPr>
        </w:r>
        <w:r w:rsidR="00C715B1">
          <w:rPr>
            <w:noProof/>
            <w:webHidden/>
          </w:rPr>
          <w:fldChar w:fldCharType="separate"/>
        </w:r>
        <w:r w:rsidR="00C715B1">
          <w:rPr>
            <w:noProof/>
            <w:webHidden/>
          </w:rPr>
          <w:t>17</w:t>
        </w:r>
        <w:r w:rsidR="00C715B1">
          <w:rPr>
            <w:noProof/>
            <w:webHidden/>
          </w:rPr>
          <w:fldChar w:fldCharType="end"/>
        </w:r>
      </w:hyperlink>
    </w:p>
    <w:p w14:paraId="7C11D671" w14:textId="286A42A7" w:rsidR="00C715B1" w:rsidRDefault="00125486">
      <w:pPr>
        <w:pStyle w:val="Tabladeilustraciones"/>
        <w:tabs>
          <w:tab w:val="right" w:leader="dot" w:pos="9350"/>
        </w:tabs>
        <w:rPr>
          <w:rFonts w:asciiTheme="minorHAnsi" w:eastAsiaTheme="minorEastAsia" w:hAnsiTheme="minorHAnsi"/>
          <w:noProof/>
          <w:lang w:eastAsia="es-ES"/>
        </w:rPr>
      </w:pPr>
      <w:hyperlink w:anchor="_Toc76592118" w:history="1">
        <w:r w:rsidR="00C715B1" w:rsidRPr="00413586">
          <w:rPr>
            <w:rStyle w:val="Hipervnculo"/>
            <w:noProof/>
          </w:rPr>
          <w:t>Ilustración 5 - GitHub Desktop.</w:t>
        </w:r>
        <w:r w:rsidR="00C715B1">
          <w:rPr>
            <w:noProof/>
            <w:webHidden/>
          </w:rPr>
          <w:tab/>
        </w:r>
        <w:r w:rsidR="00C715B1">
          <w:rPr>
            <w:noProof/>
            <w:webHidden/>
          </w:rPr>
          <w:fldChar w:fldCharType="begin"/>
        </w:r>
        <w:r w:rsidR="00C715B1">
          <w:rPr>
            <w:noProof/>
            <w:webHidden/>
          </w:rPr>
          <w:instrText xml:space="preserve"> PAGEREF _Toc76592118 \h </w:instrText>
        </w:r>
        <w:r w:rsidR="00C715B1">
          <w:rPr>
            <w:noProof/>
            <w:webHidden/>
          </w:rPr>
        </w:r>
        <w:r w:rsidR="00C715B1">
          <w:rPr>
            <w:noProof/>
            <w:webHidden/>
          </w:rPr>
          <w:fldChar w:fldCharType="separate"/>
        </w:r>
        <w:r w:rsidR="00C715B1">
          <w:rPr>
            <w:noProof/>
            <w:webHidden/>
          </w:rPr>
          <w:t>18</w:t>
        </w:r>
        <w:r w:rsidR="00C715B1">
          <w:rPr>
            <w:noProof/>
            <w:webHidden/>
          </w:rPr>
          <w:fldChar w:fldCharType="end"/>
        </w:r>
      </w:hyperlink>
    </w:p>
    <w:p w14:paraId="535C9713" w14:textId="3B189F5E" w:rsidR="00C715B1" w:rsidRDefault="00125486">
      <w:pPr>
        <w:pStyle w:val="Tabladeilustraciones"/>
        <w:tabs>
          <w:tab w:val="right" w:leader="dot" w:pos="9350"/>
        </w:tabs>
        <w:rPr>
          <w:rFonts w:asciiTheme="minorHAnsi" w:eastAsiaTheme="minorEastAsia" w:hAnsiTheme="minorHAnsi"/>
          <w:noProof/>
          <w:lang w:eastAsia="es-ES"/>
        </w:rPr>
      </w:pPr>
      <w:hyperlink w:anchor="_Toc76592119" w:history="1">
        <w:r w:rsidR="00C715B1" w:rsidRPr="00413586">
          <w:rPr>
            <w:rStyle w:val="Hipervnculo"/>
            <w:noProof/>
          </w:rPr>
          <w:t>Ilustración 6 - Conexión entre Flask y MySQL.</w:t>
        </w:r>
        <w:r w:rsidR="00C715B1">
          <w:rPr>
            <w:noProof/>
            <w:webHidden/>
          </w:rPr>
          <w:tab/>
        </w:r>
        <w:r w:rsidR="00C715B1">
          <w:rPr>
            <w:noProof/>
            <w:webHidden/>
          </w:rPr>
          <w:fldChar w:fldCharType="begin"/>
        </w:r>
        <w:r w:rsidR="00C715B1">
          <w:rPr>
            <w:noProof/>
            <w:webHidden/>
          </w:rPr>
          <w:instrText xml:space="preserve"> PAGEREF _Toc76592119 \h </w:instrText>
        </w:r>
        <w:r w:rsidR="00C715B1">
          <w:rPr>
            <w:noProof/>
            <w:webHidden/>
          </w:rPr>
        </w:r>
        <w:r w:rsidR="00C715B1">
          <w:rPr>
            <w:noProof/>
            <w:webHidden/>
          </w:rPr>
          <w:fldChar w:fldCharType="separate"/>
        </w:r>
        <w:r w:rsidR="00C715B1">
          <w:rPr>
            <w:noProof/>
            <w:webHidden/>
          </w:rPr>
          <w:t>22</w:t>
        </w:r>
        <w:r w:rsidR="00C715B1">
          <w:rPr>
            <w:noProof/>
            <w:webHidden/>
          </w:rPr>
          <w:fldChar w:fldCharType="end"/>
        </w:r>
      </w:hyperlink>
    </w:p>
    <w:p w14:paraId="221C8EA5" w14:textId="201C3149" w:rsidR="00C715B1" w:rsidRDefault="00125486">
      <w:pPr>
        <w:pStyle w:val="Tabladeilustraciones"/>
        <w:tabs>
          <w:tab w:val="right" w:leader="dot" w:pos="9350"/>
        </w:tabs>
        <w:rPr>
          <w:rFonts w:asciiTheme="minorHAnsi" w:eastAsiaTheme="minorEastAsia" w:hAnsiTheme="minorHAnsi"/>
          <w:noProof/>
          <w:lang w:eastAsia="es-ES"/>
        </w:rPr>
      </w:pPr>
      <w:hyperlink w:anchor="_Toc76592120" w:history="1">
        <w:r w:rsidR="00C715B1" w:rsidRPr="00413586">
          <w:rPr>
            <w:rStyle w:val="Hipervnculo"/>
            <w:noProof/>
          </w:rPr>
          <w:t>Ilustración 7 - Creación de tablas y procedmientos.</w:t>
        </w:r>
        <w:r w:rsidR="00C715B1">
          <w:rPr>
            <w:noProof/>
            <w:webHidden/>
          </w:rPr>
          <w:tab/>
        </w:r>
        <w:r w:rsidR="00C715B1">
          <w:rPr>
            <w:noProof/>
            <w:webHidden/>
          </w:rPr>
          <w:fldChar w:fldCharType="begin"/>
        </w:r>
        <w:r w:rsidR="00C715B1">
          <w:rPr>
            <w:noProof/>
            <w:webHidden/>
          </w:rPr>
          <w:instrText xml:space="preserve"> PAGEREF _Toc76592120 \h </w:instrText>
        </w:r>
        <w:r w:rsidR="00C715B1">
          <w:rPr>
            <w:noProof/>
            <w:webHidden/>
          </w:rPr>
        </w:r>
        <w:r w:rsidR="00C715B1">
          <w:rPr>
            <w:noProof/>
            <w:webHidden/>
          </w:rPr>
          <w:fldChar w:fldCharType="separate"/>
        </w:r>
        <w:r w:rsidR="00C715B1">
          <w:rPr>
            <w:noProof/>
            <w:webHidden/>
          </w:rPr>
          <w:t>23</w:t>
        </w:r>
        <w:r w:rsidR="00C715B1">
          <w:rPr>
            <w:noProof/>
            <w:webHidden/>
          </w:rPr>
          <w:fldChar w:fldCharType="end"/>
        </w:r>
      </w:hyperlink>
    </w:p>
    <w:p w14:paraId="3C990225" w14:textId="03F26E5E" w:rsidR="00C715B1" w:rsidRDefault="00125486">
      <w:pPr>
        <w:pStyle w:val="Tabladeilustraciones"/>
        <w:tabs>
          <w:tab w:val="right" w:leader="dot" w:pos="9350"/>
        </w:tabs>
        <w:rPr>
          <w:rFonts w:asciiTheme="minorHAnsi" w:eastAsiaTheme="minorEastAsia" w:hAnsiTheme="minorHAnsi"/>
          <w:noProof/>
          <w:lang w:eastAsia="es-ES"/>
        </w:rPr>
      </w:pPr>
      <w:hyperlink w:anchor="_Toc76592121" w:history="1">
        <w:r w:rsidR="00C715B1" w:rsidRPr="00413586">
          <w:rPr>
            <w:rStyle w:val="Hipervnculo"/>
            <w:noProof/>
          </w:rPr>
          <w:t>Ilustración 8 - Subida de archivos.</w:t>
        </w:r>
        <w:r w:rsidR="00C715B1">
          <w:rPr>
            <w:noProof/>
            <w:webHidden/>
          </w:rPr>
          <w:tab/>
        </w:r>
        <w:r w:rsidR="00C715B1">
          <w:rPr>
            <w:noProof/>
            <w:webHidden/>
          </w:rPr>
          <w:fldChar w:fldCharType="begin"/>
        </w:r>
        <w:r w:rsidR="00C715B1">
          <w:rPr>
            <w:noProof/>
            <w:webHidden/>
          </w:rPr>
          <w:instrText xml:space="preserve"> PAGEREF _Toc76592121 \h </w:instrText>
        </w:r>
        <w:r w:rsidR="00C715B1">
          <w:rPr>
            <w:noProof/>
            <w:webHidden/>
          </w:rPr>
        </w:r>
        <w:r w:rsidR="00C715B1">
          <w:rPr>
            <w:noProof/>
            <w:webHidden/>
          </w:rPr>
          <w:fldChar w:fldCharType="separate"/>
        </w:r>
        <w:r w:rsidR="00C715B1">
          <w:rPr>
            <w:noProof/>
            <w:webHidden/>
          </w:rPr>
          <w:t>23</w:t>
        </w:r>
        <w:r w:rsidR="00C715B1">
          <w:rPr>
            <w:noProof/>
            <w:webHidden/>
          </w:rPr>
          <w:fldChar w:fldCharType="end"/>
        </w:r>
      </w:hyperlink>
    </w:p>
    <w:p w14:paraId="54F413BE" w14:textId="3601A6AD" w:rsidR="00C715B1" w:rsidRDefault="00125486">
      <w:pPr>
        <w:pStyle w:val="Tabladeilustraciones"/>
        <w:tabs>
          <w:tab w:val="right" w:leader="dot" w:pos="9350"/>
        </w:tabs>
        <w:rPr>
          <w:rFonts w:asciiTheme="minorHAnsi" w:eastAsiaTheme="minorEastAsia" w:hAnsiTheme="minorHAnsi"/>
          <w:noProof/>
          <w:lang w:eastAsia="es-ES"/>
        </w:rPr>
      </w:pPr>
      <w:hyperlink w:anchor="_Toc76592122" w:history="1">
        <w:r w:rsidR="00C715B1" w:rsidRPr="00413586">
          <w:rPr>
            <w:rStyle w:val="Hipervnculo"/>
            <w:noProof/>
          </w:rPr>
          <w:t>Ilustración 9 - Secuencias de enfriamiento.</w:t>
        </w:r>
        <w:r w:rsidR="00C715B1">
          <w:rPr>
            <w:noProof/>
            <w:webHidden/>
          </w:rPr>
          <w:tab/>
        </w:r>
        <w:r w:rsidR="00C715B1">
          <w:rPr>
            <w:noProof/>
            <w:webHidden/>
          </w:rPr>
          <w:fldChar w:fldCharType="begin"/>
        </w:r>
        <w:r w:rsidR="00C715B1">
          <w:rPr>
            <w:noProof/>
            <w:webHidden/>
          </w:rPr>
          <w:instrText xml:space="preserve"> PAGEREF _Toc76592122 \h </w:instrText>
        </w:r>
        <w:r w:rsidR="00C715B1">
          <w:rPr>
            <w:noProof/>
            <w:webHidden/>
          </w:rPr>
        </w:r>
        <w:r w:rsidR="00C715B1">
          <w:rPr>
            <w:noProof/>
            <w:webHidden/>
          </w:rPr>
          <w:fldChar w:fldCharType="separate"/>
        </w:r>
        <w:r w:rsidR="00C715B1">
          <w:rPr>
            <w:noProof/>
            <w:webHidden/>
          </w:rPr>
          <w:t>24</w:t>
        </w:r>
        <w:r w:rsidR="00C715B1">
          <w:rPr>
            <w:noProof/>
            <w:webHidden/>
          </w:rPr>
          <w:fldChar w:fldCharType="end"/>
        </w:r>
      </w:hyperlink>
    </w:p>
    <w:p w14:paraId="32A632BF" w14:textId="0D940712" w:rsidR="00C715B1" w:rsidRDefault="00125486">
      <w:pPr>
        <w:pStyle w:val="Tabladeilustraciones"/>
        <w:tabs>
          <w:tab w:val="right" w:leader="dot" w:pos="9350"/>
        </w:tabs>
        <w:rPr>
          <w:rFonts w:asciiTheme="minorHAnsi" w:eastAsiaTheme="minorEastAsia" w:hAnsiTheme="minorHAnsi"/>
          <w:noProof/>
          <w:lang w:eastAsia="es-ES"/>
        </w:rPr>
      </w:pPr>
      <w:hyperlink w:anchor="_Toc76592123" w:history="1">
        <w:r w:rsidR="00C715B1" w:rsidRPr="00413586">
          <w:rPr>
            <w:rStyle w:val="Hipervnculo"/>
            <w:noProof/>
          </w:rPr>
          <w:t>Ilustración 10 - Importación Matplotlib.</w:t>
        </w:r>
        <w:r w:rsidR="00C715B1">
          <w:rPr>
            <w:noProof/>
            <w:webHidden/>
          </w:rPr>
          <w:tab/>
        </w:r>
        <w:r w:rsidR="00C715B1">
          <w:rPr>
            <w:noProof/>
            <w:webHidden/>
          </w:rPr>
          <w:fldChar w:fldCharType="begin"/>
        </w:r>
        <w:r w:rsidR="00C715B1">
          <w:rPr>
            <w:noProof/>
            <w:webHidden/>
          </w:rPr>
          <w:instrText xml:space="preserve"> PAGEREF _Toc76592123 \h </w:instrText>
        </w:r>
        <w:r w:rsidR="00C715B1">
          <w:rPr>
            <w:noProof/>
            <w:webHidden/>
          </w:rPr>
        </w:r>
        <w:r w:rsidR="00C715B1">
          <w:rPr>
            <w:noProof/>
            <w:webHidden/>
          </w:rPr>
          <w:fldChar w:fldCharType="separate"/>
        </w:r>
        <w:r w:rsidR="00C715B1">
          <w:rPr>
            <w:noProof/>
            <w:webHidden/>
          </w:rPr>
          <w:t>25</w:t>
        </w:r>
        <w:r w:rsidR="00C715B1">
          <w:rPr>
            <w:noProof/>
            <w:webHidden/>
          </w:rPr>
          <w:fldChar w:fldCharType="end"/>
        </w:r>
      </w:hyperlink>
    </w:p>
    <w:p w14:paraId="2CF5913F" w14:textId="66406551" w:rsidR="00C715B1" w:rsidRDefault="00125486">
      <w:pPr>
        <w:pStyle w:val="Tabladeilustraciones"/>
        <w:tabs>
          <w:tab w:val="right" w:leader="dot" w:pos="9350"/>
        </w:tabs>
        <w:rPr>
          <w:rFonts w:asciiTheme="minorHAnsi" w:eastAsiaTheme="minorEastAsia" w:hAnsiTheme="minorHAnsi"/>
          <w:noProof/>
          <w:lang w:eastAsia="es-ES"/>
        </w:rPr>
      </w:pPr>
      <w:hyperlink w:anchor="_Toc76592124" w:history="1">
        <w:r w:rsidR="00C715B1" w:rsidRPr="00413586">
          <w:rPr>
            <w:rStyle w:val="Hipervnculo"/>
            <w:noProof/>
          </w:rPr>
          <w:t>Ilustración 11 - Opciones de despliegue de Heroku.</w:t>
        </w:r>
        <w:r w:rsidR="00C715B1">
          <w:rPr>
            <w:noProof/>
            <w:webHidden/>
          </w:rPr>
          <w:tab/>
        </w:r>
        <w:r w:rsidR="00C715B1">
          <w:rPr>
            <w:noProof/>
            <w:webHidden/>
          </w:rPr>
          <w:fldChar w:fldCharType="begin"/>
        </w:r>
        <w:r w:rsidR="00C715B1">
          <w:rPr>
            <w:noProof/>
            <w:webHidden/>
          </w:rPr>
          <w:instrText xml:space="preserve"> PAGEREF _Toc76592124 \h </w:instrText>
        </w:r>
        <w:r w:rsidR="00C715B1">
          <w:rPr>
            <w:noProof/>
            <w:webHidden/>
          </w:rPr>
        </w:r>
        <w:r w:rsidR="00C715B1">
          <w:rPr>
            <w:noProof/>
            <w:webHidden/>
          </w:rPr>
          <w:fldChar w:fldCharType="separate"/>
        </w:r>
        <w:r w:rsidR="00C715B1">
          <w:rPr>
            <w:noProof/>
            <w:webHidden/>
          </w:rPr>
          <w:t>25</w:t>
        </w:r>
        <w:r w:rsidR="00C715B1">
          <w:rPr>
            <w:noProof/>
            <w:webHidden/>
          </w:rPr>
          <w:fldChar w:fldCharType="end"/>
        </w:r>
      </w:hyperlink>
    </w:p>
    <w:p w14:paraId="63D1D8C7" w14:textId="28BF111D" w:rsidR="00C715B1" w:rsidRDefault="00125486">
      <w:pPr>
        <w:pStyle w:val="Tabladeilustraciones"/>
        <w:tabs>
          <w:tab w:val="right" w:leader="dot" w:pos="9350"/>
        </w:tabs>
        <w:rPr>
          <w:rFonts w:asciiTheme="minorHAnsi" w:eastAsiaTheme="minorEastAsia" w:hAnsiTheme="minorHAnsi"/>
          <w:noProof/>
          <w:lang w:eastAsia="es-ES"/>
        </w:rPr>
      </w:pPr>
      <w:hyperlink w:anchor="_Toc76592125" w:history="1">
        <w:r w:rsidR="00C715B1" w:rsidRPr="00413586">
          <w:rPr>
            <w:rStyle w:val="Hipervnculo"/>
            <w:noProof/>
          </w:rPr>
          <w:t>Ilustración 12 - Despliegue Manual con GitHub.</w:t>
        </w:r>
        <w:r w:rsidR="00C715B1">
          <w:rPr>
            <w:noProof/>
            <w:webHidden/>
          </w:rPr>
          <w:tab/>
        </w:r>
        <w:r w:rsidR="00C715B1">
          <w:rPr>
            <w:noProof/>
            <w:webHidden/>
          </w:rPr>
          <w:fldChar w:fldCharType="begin"/>
        </w:r>
        <w:r w:rsidR="00C715B1">
          <w:rPr>
            <w:noProof/>
            <w:webHidden/>
          </w:rPr>
          <w:instrText xml:space="preserve"> PAGEREF _Toc76592125 \h </w:instrText>
        </w:r>
        <w:r w:rsidR="00C715B1">
          <w:rPr>
            <w:noProof/>
            <w:webHidden/>
          </w:rPr>
        </w:r>
        <w:r w:rsidR="00C715B1">
          <w:rPr>
            <w:noProof/>
            <w:webHidden/>
          </w:rPr>
          <w:fldChar w:fldCharType="separate"/>
        </w:r>
        <w:r w:rsidR="00C715B1">
          <w:rPr>
            <w:noProof/>
            <w:webHidden/>
          </w:rPr>
          <w:t>26</w:t>
        </w:r>
        <w:r w:rsidR="00C715B1">
          <w:rPr>
            <w:noProof/>
            <w:webHidden/>
          </w:rPr>
          <w:fldChar w:fldCharType="end"/>
        </w:r>
      </w:hyperlink>
    </w:p>
    <w:p w14:paraId="047641A8" w14:textId="42C2AB6C" w:rsidR="00C715B1" w:rsidRDefault="00125486">
      <w:pPr>
        <w:pStyle w:val="Tabladeilustraciones"/>
        <w:tabs>
          <w:tab w:val="right" w:leader="dot" w:pos="9350"/>
        </w:tabs>
        <w:rPr>
          <w:rFonts w:asciiTheme="minorHAnsi" w:eastAsiaTheme="minorEastAsia" w:hAnsiTheme="minorHAnsi"/>
          <w:noProof/>
          <w:lang w:eastAsia="es-ES"/>
        </w:rPr>
      </w:pPr>
      <w:hyperlink w:anchor="_Toc76592126" w:history="1">
        <w:r w:rsidR="00C715B1" w:rsidRPr="00413586">
          <w:rPr>
            <w:rStyle w:val="Hipervnculo"/>
            <w:noProof/>
          </w:rPr>
          <w:t>Ilustración 13 - Error de apertura de aplicación.</w:t>
        </w:r>
        <w:r w:rsidR="00C715B1">
          <w:rPr>
            <w:noProof/>
            <w:webHidden/>
          </w:rPr>
          <w:tab/>
        </w:r>
        <w:r w:rsidR="00C715B1">
          <w:rPr>
            <w:noProof/>
            <w:webHidden/>
          </w:rPr>
          <w:fldChar w:fldCharType="begin"/>
        </w:r>
        <w:r w:rsidR="00C715B1">
          <w:rPr>
            <w:noProof/>
            <w:webHidden/>
          </w:rPr>
          <w:instrText xml:space="preserve"> PAGEREF _Toc76592126 \h </w:instrText>
        </w:r>
        <w:r w:rsidR="00C715B1">
          <w:rPr>
            <w:noProof/>
            <w:webHidden/>
          </w:rPr>
        </w:r>
        <w:r w:rsidR="00C715B1">
          <w:rPr>
            <w:noProof/>
            <w:webHidden/>
          </w:rPr>
          <w:fldChar w:fldCharType="separate"/>
        </w:r>
        <w:r w:rsidR="00C715B1">
          <w:rPr>
            <w:noProof/>
            <w:webHidden/>
          </w:rPr>
          <w:t>26</w:t>
        </w:r>
        <w:r w:rsidR="00C715B1">
          <w:rPr>
            <w:noProof/>
            <w:webHidden/>
          </w:rPr>
          <w:fldChar w:fldCharType="end"/>
        </w:r>
      </w:hyperlink>
    </w:p>
    <w:p w14:paraId="47C18B12" w14:textId="6A4C38D4" w:rsidR="00C715B1" w:rsidRDefault="00125486">
      <w:pPr>
        <w:pStyle w:val="Tabladeilustraciones"/>
        <w:tabs>
          <w:tab w:val="right" w:leader="dot" w:pos="9350"/>
        </w:tabs>
        <w:rPr>
          <w:rFonts w:asciiTheme="minorHAnsi" w:eastAsiaTheme="minorEastAsia" w:hAnsiTheme="minorHAnsi"/>
          <w:noProof/>
          <w:lang w:eastAsia="es-ES"/>
        </w:rPr>
      </w:pPr>
      <w:hyperlink w:anchor="_Toc76592127" w:history="1">
        <w:r w:rsidR="00C715B1" w:rsidRPr="00413586">
          <w:rPr>
            <w:rStyle w:val="Hipervnculo"/>
            <w:noProof/>
          </w:rPr>
          <w:t>Ilustración 14 - Login en Heroku.</w:t>
        </w:r>
        <w:r w:rsidR="00C715B1">
          <w:rPr>
            <w:noProof/>
            <w:webHidden/>
          </w:rPr>
          <w:tab/>
        </w:r>
        <w:r w:rsidR="00C715B1">
          <w:rPr>
            <w:noProof/>
            <w:webHidden/>
          </w:rPr>
          <w:fldChar w:fldCharType="begin"/>
        </w:r>
        <w:r w:rsidR="00C715B1">
          <w:rPr>
            <w:noProof/>
            <w:webHidden/>
          </w:rPr>
          <w:instrText xml:space="preserve"> PAGEREF _Toc76592127 \h </w:instrText>
        </w:r>
        <w:r w:rsidR="00C715B1">
          <w:rPr>
            <w:noProof/>
            <w:webHidden/>
          </w:rPr>
        </w:r>
        <w:r w:rsidR="00C715B1">
          <w:rPr>
            <w:noProof/>
            <w:webHidden/>
          </w:rPr>
          <w:fldChar w:fldCharType="separate"/>
        </w:r>
        <w:r w:rsidR="00C715B1">
          <w:rPr>
            <w:noProof/>
            <w:webHidden/>
          </w:rPr>
          <w:t>26</w:t>
        </w:r>
        <w:r w:rsidR="00C715B1">
          <w:rPr>
            <w:noProof/>
            <w:webHidden/>
          </w:rPr>
          <w:fldChar w:fldCharType="end"/>
        </w:r>
      </w:hyperlink>
    </w:p>
    <w:p w14:paraId="6700FE7D" w14:textId="3E583F41" w:rsidR="00C715B1" w:rsidRDefault="00125486">
      <w:pPr>
        <w:pStyle w:val="Tabladeilustraciones"/>
        <w:tabs>
          <w:tab w:val="right" w:leader="dot" w:pos="9350"/>
        </w:tabs>
        <w:rPr>
          <w:rFonts w:asciiTheme="minorHAnsi" w:eastAsiaTheme="minorEastAsia" w:hAnsiTheme="minorHAnsi"/>
          <w:noProof/>
          <w:lang w:eastAsia="es-ES"/>
        </w:rPr>
      </w:pPr>
      <w:hyperlink w:anchor="_Toc76592128" w:history="1">
        <w:r w:rsidR="00C715B1" w:rsidRPr="00413586">
          <w:rPr>
            <w:rStyle w:val="Hipervnculo"/>
            <w:noProof/>
          </w:rPr>
          <w:t>Ilustración 15 - Crear aplicación.</w:t>
        </w:r>
        <w:r w:rsidR="00C715B1">
          <w:rPr>
            <w:noProof/>
            <w:webHidden/>
          </w:rPr>
          <w:tab/>
        </w:r>
        <w:r w:rsidR="00C715B1">
          <w:rPr>
            <w:noProof/>
            <w:webHidden/>
          </w:rPr>
          <w:fldChar w:fldCharType="begin"/>
        </w:r>
        <w:r w:rsidR="00C715B1">
          <w:rPr>
            <w:noProof/>
            <w:webHidden/>
          </w:rPr>
          <w:instrText xml:space="preserve"> PAGEREF _Toc76592128 \h </w:instrText>
        </w:r>
        <w:r w:rsidR="00C715B1">
          <w:rPr>
            <w:noProof/>
            <w:webHidden/>
          </w:rPr>
        </w:r>
        <w:r w:rsidR="00C715B1">
          <w:rPr>
            <w:noProof/>
            <w:webHidden/>
          </w:rPr>
          <w:fldChar w:fldCharType="separate"/>
        </w:r>
        <w:r w:rsidR="00C715B1">
          <w:rPr>
            <w:noProof/>
            <w:webHidden/>
          </w:rPr>
          <w:t>27</w:t>
        </w:r>
        <w:r w:rsidR="00C715B1">
          <w:rPr>
            <w:noProof/>
            <w:webHidden/>
          </w:rPr>
          <w:fldChar w:fldCharType="end"/>
        </w:r>
      </w:hyperlink>
    </w:p>
    <w:p w14:paraId="2C2FF028" w14:textId="5BC2926E" w:rsidR="00C715B1" w:rsidRDefault="00125486">
      <w:pPr>
        <w:pStyle w:val="Tabladeilustraciones"/>
        <w:tabs>
          <w:tab w:val="right" w:leader="dot" w:pos="9350"/>
        </w:tabs>
        <w:rPr>
          <w:rFonts w:asciiTheme="minorHAnsi" w:eastAsiaTheme="minorEastAsia" w:hAnsiTheme="minorHAnsi"/>
          <w:noProof/>
          <w:lang w:eastAsia="es-ES"/>
        </w:rPr>
      </w:pPr>
      <w:hyperlink w:anchor="_Toc76592129" w:history="1">
        <w:r w:rsidR="00C715B1" w:rsidRPr="00413586">
          <w:rPr>
            <w:rStyle w:val="Hipervnculo"/>
            <w:noProof/>
          </w:rPr>
          <w:t>Ilustración 16 - Web crashed.</w:t>
        </w:r>
        <w:r w:rsidR="00C715B1">
          <w:rPr>
            <w:noProof/>
            <w:webHidden/>
          </w:rPr>
          <w:tab/>
        </w:r>
        <w:r w:rsidR="00C715B1">
          <w:rPr>
            <w:noProof/>
            <w:webHidden/>
          </w:rPr>
          <w:fldChar w:fldCharType="begin"/>
        </w:r>
        <w:r w:rsidR="00C715B1">
          <w:rPr>
            <w:noProof/>
            <w:webHidden/>
          </w:rPr>
          <w:instrText xml:space="preserve"> PAGEREF _Toc76592129 \h </w:instrText>
        </w:r>
        <w:r w:rsidR="00C715B1">
          <w:rPr>
            <w:noProof/>
            <w:webHidden/>
          </w:rPr>
        </w:r>
        <w:r w:rsidR="00C715B1">
          <w:rPr>
            <w:noProof/>
            <w:webHidden/>
          </w:rPr>
          <w:fldChar w:fldCharType="separate"/>
        </w:r>
        <w:r w:rsidR="00C715B1">
          <w:rPr>
            <w:noProof/>
            <w:webHidden/>
          </w:rPr>
          <w:t>27</w:t>
        </w:r>
        <w:r w:rsidR="00C715B1">
          <w:rPr>
            <w:noProof/>
            <w:webHidden/>
          </w:rPr>
          <w:fldChar w:fldCharType="end"/>
        </w:r>
      </w:hyperlink>
    </w:p>
    <w:p w14:paraId="461CF3D7" w14:textId="3D207E38" w:rsidR="00C715B1" w:rsidRDefault="00125486">
      <w:pPr>
        <w:pStyle w:val="Tabladeilustraciones"/>
        <w:tabs>
          <w:tab w:val="right" w:leader="dot" w:pos="9350"/>
        </w:tabs>
        <w:rPr>
          <w:rFonts w:asciiTheme="minorHAnsi" w:eastAsiaTheme="minorEastAsia" w:hAnsiTheme="minorHAnsi"/>
          <w:noProof/>
          <w:lang w:eastAsia="es-ES"/>
        </w:rPr>
      </w:pPr>
      <w:hyperlink w:anchor="_Toc76592130" w:history="1">
        <w:r w:rsidR="00C715B1" w:rsidRPr="00413586">
          <w:rPr>
            <w:rStyle w:val="Hipervnculo"/>
            <w:noProof/>
          </w:rPr>
          <w:t>Ilustración 17 - Logs Heroku error H-10.</w:t>
        </w:r>
        <w:r w:rsidR="00C715B1">
          <w:rPr>
            <w:noProof/>
            <w:webHidden/>
          </w:rPr>
          <w:tab/>
        </w:r>
        <w:r w:rsidR="00C715B1">
          <w:rPr>
            <w:noProof/>
            <w:webHidden/>
          </w:rPr>
          <w:fldChar w:fldCharType="begin"/>
        </w:r>
        <w:r w:rsidR="00C715B1">
          <w:rPr>
            <w:noProof/>
            <w:webHidden/>
          </w:rPr>
          <w:instrText xml:space="preserve"> PAGEREF _Toc76592130 \h </w:instrText>
        </w:r>
        <w:r w:rsidR="00C715B1">
          <w:rPr>
            <w:noProof/>
            <w:webHidden/>
          </w:rPr>
        </w:r>
        <w:r w:rsidR="00C715B1">
          <w:rPr>
            <w:noProof/>
            <w:webHidden/>
          </w:rPr>
          <w:fldChar w:fldCharType="separate"/>
        </w:r>
        <w:r w:rsidR="00C715B1">
          <w:rPr>
            <w:noProof/>
            <w:webHidden/>
          </w:rPr>
          <w:t>27</w:t>
        </w:r>
        <w:r w:rsidR="00C715B1">
          <w:rPr>
            <w:noProof/>
            <w:webHidden/>
          </w:rPr>
          <w:fldChar w:fldCharType="end"/>
        </w:r>
      </w:hyperlink>
    </w:p>
    <w:p w14:paraId="5FC3599E" w14:textId="4A343D1C" w:rsidR="00C715B1" w:rsidRDefault="00125486">
      <w:pPr>
        <w:pStyle w:val="Tabladeilustraciones"/>
        <w:tabs>
          <w:tab w:val="right" w:leader="dot" w:pos="9350"/>
        </w:tabs>
        <w:rPr>
          <w:rFonts w:asciiTheme="minorHAnsi" w:eastAsiaTheme="minorEastAsia" w:hAnsiTheme="minorHAnsi"/>
          <w:noProof/>
          <w:lang w:eastAsia="es-ES"/>
        </w:rPr>
      </w:pPr>
      <w:hyperlink w:anchor="_Toc76592131" w:history="1">
        <w:r w:rsidR="00C715B1" w:rsidRPr="00413586">
          <w:rPr>
            <w:rStyle w:val="Hipervnculo"/>
            <w:noProof/>
          </w:rPr>
          <w:t>Ilustración 18 - Escalado de la web.</w:t>
        </w:r>
        <w:r w:rsidR="00C715B1">
          <w:rPr>
            <w:noProof/>
            <w:webHidden/>
          </w:rPr>
          <w:tab/>
        </w:r>
        <w:r w:rsidR="00C715B1">
          <w:rPr>
            <w:noProof/>
            <w:webHidden/>
          </w:rPr>
          <w:fldChar w:fldCharType="begin"/>
        </w:r>
        <w:r w:rsidR="00C715B1">
          <w:rPr>
            <w:noProof/>
            <w:webHidden/>
          </w:rPr>
          <w:instrText xml:space="preserve"> PAGEREF _Toc76592131 \h </w:instrText>
        </w:r>
        <w:r w:rsidR="00C715B1">
          <w:rPr>
            <w:noProof/>
            <w:webHidden/>
          </w:rPr>
        </w:r>
        <w:r w:rsidR="00C715B1">
          <w:rPr>
            <w:noProof/>
            <w:webHidden/>
          </w:rPr>
          <w:fldChar w:fldCharType="separate"/>
        </w:r>
        <w:r w:rsidR="00C715B1">
          <w:rPr>
            <w:noProof/>
            <w:webHidden/>
          </w:rPr>
          <w:t>28</w:t>
        </w:r>
        <w:r w:rsidR="00C715B1">
          <w:rPr>
            <w:noProof/>
            <w:webHidden/>
          </w:rPr>
          <w:fldChar w:fldCharType="end"/>
        </w:r>
      </w:hyperlink>
    </w:p>
    <w:p w14:paraId="61340BAB" w14:textId="6451EC6C" w:rsidR="00D22DF5" w:rsidRDefault="00D22DF5" w:rsidP="00D22DF5">
      <w:pPr>
        <w:pStyle w:val="UBUCuerpoTrabajo"/>
      </w:pPr>
      <w:r>
        <w:fldChar w:fldCharType="end"/>
      </w:r>
      <w:r>
        <w:br w:type="page"/>
      </w:r>
    </w:p>
    <w:p w14:paraId="24B0919D" w14:textId="1DF76264" w:rsidR="002A3B34" w:rsidRDefault="002A3B34" w:rsidP="002A3B34">
      <w:pPr>
        <w:pStyle w:val="Ttulo1"/>
        <w:pBdr>
          <w:top w:val="none" w:sz="0" w:space="0" w:color="auto"/>
        </w:pBdr>
      </w:pPr>
      <w:bookmarkStart w:id="2" w:name="_Toc39319115"/>
      <w:bookmarkStart w:id="3" w:name="_Toc75306338"/>
      <w:bookmarkStart w:id="4" w:name="_Toc76592134"/>
      <w:r>
        <w:lastRenderedPageBreak/>
        <w:t>A. Introducción</w:t>
      </w:r>
      <w:bookmarkEnd w:id="2"/>
      <w:bookmarkEnd w:id="3"/>
      <w:bookmarkEnd w:id="4"/>
    </w:p>
    <w:p w14:paraId="24CEFC7E" w14:textId="209E7B29" w:rsidR="00F55467" w:rsidRDefault="002A3B34" w:rsidP="002A3B34">
      <w:pPr>
        <w:pStyle w:val="UBUCuerpoTrabajo"/>
      </w:pPr>
      <w:r>
        <w:t>Actualmente, nos encontramos sumidos en una pandemia a nivel mundial, la pandemia del COVID-19, causada por el virus SARS-CoV-2. Los primeros casos surgieron en 2019 en una zona de China llamada Wuhan. Tras ello, fueron surgiendo más y más casos, hasta que el 11 de marzo de 2020 la Organización Mundial de la Salud lo dio consideración de pandemia</w:t>
      </w:r>
      <w:r w:rsidR="002A1E46">
        <w:t xml:space="preserve"> </w:t>
      </w:r>
      <w:r w:rsidR="002A1E46">
        <w:fldChar w:fldCharType="begin"/>
      </w:r>
      <w:r w:rsidR="002A1E46">
        <w:instrText xml:space="preserve"> ADDIN ZOTERO_ITEM CSL_CITATION {"citationID":"AkuZyV2T","properties":{"formattedCitation":"[1]","plainCitation":"[1]","noteIndex":0},"citationItems":[{"id":247,"uris":["http://zotero.org/users/7067728/items/HNAJPV5K"],"uri":["http://zotero.org/users/7067728/items/HNAJPV5K"],"itemData":{"id":247,"type":"webpage","language":"es","title":"Pandemia Coronavirus (OMS)","URL":"https://www.who.int/es/emergencies/diseases/novel-coronavirus-2019","accessed":{"date-parts":[["2021",6,29]]}}}],"schema":"https://github.com/citation-style-language/schema/raw/master/csl-citation.json"} </w:instrText>
      </w:r>
      <w:r w:rsidR="002A1E46">
        <w:fldChar w:fldCharType="separate"/>
      </w:r>
      <w:r w:rsidR="002A1E46" w:rsidRPr="002A1E46">
        <w:rPr>
          <w:rFonts w:cs="Liberation Serif"/>
        </w:rPr>
        <w:t>[1]</w:t>
      </w:r>
      <w:r w:rsidR="002A1E46">
        <w:fldChar w:fldCharType="end"/>
      </w:r>
      <w:r>
        <w:t xml:space="preserve">. </w:t>
      </w:r>
    </w:p>
    <w:p w14:paraId="33B93A0D" w14:textId="77777777" w:rsidR="00F55467" w:rsidRDefault="00F55467" w:rsidP="002A3B34">
      <w:pPr>
        <w:pStyle w:val="UBUCuerpoTrabajo"/>
      </w:pPr>
      <w:r>
        <w:t xml:space="preserve">Este hecho ha producido un gran cambio en nuestra sociedad en cuanto a estilo de vida y también a relaciones interpersonales. Ha surgido la necesidad del uso de mascarillas, distanciamientos sociales, cierre de aulas y trabajos. Por todos estos motivos, al igual que se han producido cambios han surgido necesidades. </w:t>
      </w:r>
    </w:p>
    <w:p w14:paraId="63F4DB1D" w14:textId="77777777" w:rsidR="00F55467" w:rsidRDefault="00F55467" w:rsidP="002A3B34">
      <w:pPr>
        <w:pStyle w:val="UBUCuerpoTrabajo"/>
      </w:pPr>
      <w:r>
        <w:t xml:space="preserve">Uno de los grandes cambios que ha sido reseñable es en el ámbito escolar. Tras el cierre de aulas aproximadamente durante 16 semanas, lo que hizo difícil tanto para profesores como alumnos mantener el ritmo y estilo de aprendizaje llevados hasta el momento, la vuelta a las aulas tampoco ha sido más sencilla. Al volver, se han encontrado problemas sobre cómo hacer que estos posibles contagios se redujeran. </w:t>
      </w:r>
    </w:p>
    <w:p w14:paraId="4386D1EF" w14:textId="77777777" w:rsidR="00F55467" w:rsidRDefault="00F55467" w:rsidP="002A3B34">
      <w:pPr>
        <w:pStyle w:val="UBUCuerpoTrabajo"/>
      </w:pPr>
      <w:r>
        <w:t>Se creó un plan de vuelta a los colegios que implantaba los grupos burbuja. Estos grupos se han utilizado en las primeras etapas del aprendizaje, consistían en que los alumnos no debían mantener las distancias obligatorias entre sí, pero por el contrario no podían juntarse con alumnos de otras etapas o clases en los pasillos o el patio.</w:t>
      </w:r>
    </w:p>
    <w:p w14:paraId="263094F8" w14:textId="77777777" w:rsidR="00F55467" w:rsidRDefault="00F55467" w:rsidP="002A3B34">
      <w:pPr>
        <w:pStyle w:val="UBUCuerpoTrabajo"/>
      </w:pPr>
      <w:r>
        <w:t>Aquí se comprobó un fallo en la eficiencia de este planteamiento, ya que se estaban teniendo en cuenta los alumnos que tuvieran hermanos en la misma etapa y curso, para juntarlos en una misma clase. Estos debían estar unidos ya que su probabilidad de contagiarse el uno al otro en casa también existía. Pero ¿y los hermanos que no estuvieran en la misma etapa o en el mismo curso?</w:t>
      </w:r>
    </w:p>
    <w:p w14:paraId="30CFAB16" w14:textId="77777777" w:rsidR="00F55467" w:rsidRDefault="00F55467" w:rsidP="002A3B34">
      <w:pPr>
        <w:pStyle w:val="UBUCuerpoTrabajo"/>
      </w:pPr>
      <w:r>
        <w:t xml:space="preserve">La finalidad de Sire (acrónimo de Siblings Rewiring) no es otra que facilitar uno de este procedimiento de organización. Estamos trabajando con el cómputo total de los alumnos teniendo en cuenta posibles hermanos tanto de la misma edad como de distinta. En el proyecto, nos hemos centrado en disminuir al máximo posible la posibilidad de contagio que ocurre en los colegios, teniendo en cuenta tanto el contagio individual como el que puede aparecer por grupo. Así, somos capaces de identificar unos grupos burbuja más amplios, relacionados entre sí y teniendo en cuenta la interacción doméstica de alta intensidad que se produce entre hermanos convivientes y que nos permitieran mejorar la eficacia y eficiencia del proceso, comúnmente manual, que se realiza en los colegios para reorganizar las clases. </w:t>
      </w:r>
    </w:p>
    <w:p w14:paraId="29E33F4A" w14:textId="77777777" w:rsidR="00F55467" w:rsidRDefault="00F55467" w:rsidP="002A3B34">
      <w:pPr>
        <w:pStyle w:val="UBUCuerpoTrabajo"/>
      </w:pPr>
      <w:r>
        <w:t xml:space="preserve">Además de la reorganización pura y dura, en el proyecto se ha creado una base de datos que nos permitirá poder realizar estadísticas sobre el funcionamiento de la misma aplicación. Estos datos serán valiosos ya que podremos comprobar con qué tipo de colegios o estructuras de la red es más eficiente el proyecto. Estos datos podrían terminar explotándose para poder realizar mejoras en un futuro donde tuviera mayores debilidades. </w:t>
      </w:r>
    </w:p>
    <w:p w14:paraId="0DFFBAA0" w14:textId="3EF47485" w:rsidR="002A3B34" w:rsidRDefault="00F55467" w:rsidP="002A3B34">
      <w:pPr>
        <w:pStyle w:val="UBUCuerpoTrabajo"/>
      </w:pPr>
      <w:r>
        <w:t>Para realizar este proceso, hemos utilizado el marco conceptual de redes complejas</w:t>
      </w:r>
      <w:r w:rsidR="002A1E46">
        <w:t xml:space="preserve"> </w:t>
      </w:r>
      <w:r w:rsidR="002A1E46">
        <w:fldChar w:fldCharType="begin"/>
      </w:r>
      <w:r w:rsidR="002A1E46">
        <w:instrText xml:space="preserve"> ADDIN ZOTERO_ITEM CSL_CITATION {"citationID":"dvMZnhfL","properties":{"formattedCitation":"[2]","plainCitation":"[2]","noteIndex":0},"citationItems":[{"id":250,"uris":["http://zotero.org/users/7067728/items/6Y5JWZW6"],"uri":["http://zotero.org/users/7067728/items/6Y5JWZW6"],"itemData":{"id":250,"type":"chapter","container-title":"The structure and function of complex networks","page":"167-256","title":"Newman, M. E. (2003). The structure and function of complex networks. SIAM review, 45(2), 167-256.","author":[{"family":"M. E.","given":"Newman"}],"issued":{"date-parts":[["2003"]]}}}],"schema":"https://github.com/citation-style-language/schema/raw/master/csl-citation.json"} </w:instrText>
      </w:r>
      <w:r w:rsidR="002A1E46">
        <w:fldChar w:fldCharType="separate"/>
      </w:r>
      <w:r w:rsidR="002A1E46" w:rsidRPr="002A1E46">
        <w:rPr>
          <w:rFonts w:cs="Liberation Serif"/>
        </w:rPr>
        <w:t>[2]</w:t>
      </w:r>
      <w:r w:rsidR="002A1E46">
        <w:fldChar w:fldCharType="end"/>
      </w:r>
      <w:r>
        <w:t>.</w:t>
      </w:r>
      <w:r w:rsidR="002A3B34">
        <w:t xml:space="preserve"> Una red está compuesta por un conjunto de nodos y sus interacciones, llamadas enlaces. En el proyecto tenemos dos redes principales, la primera incluye el conjunto total de los alumnos como nodos, a estos nodos se les dan los atributos de clase, etapa y curso, los enlaces de la red consisten en pertenencia a la misma clase o que haya una relación de hermanos entre dos nodos. Tras procesar esta red, creamos una red </w:t>
      </w:r>
      <w:r w:rsidR="002A3B34">
        <w:lastRenderedPageBreak/>
        <w:t xml:space="preserve">auxiliar donde los nodos son las distintas clases o aulas del colegio y los enlaces serían el número de hermanos entre clases, es decir, si un alumno de la clase A tiene un hermano en la clase B, habrá un enlace entre las clases A y B. </w:t>
      </w:r>
    </w:p>
    <w:p w14:paraId="26A73D34" w14:textId="77777777" w:rsidR="002A3B34" w:rsidRDefault="002A3B34" w:rsidP="002A3B34">
      <w:pPr>
        <w:pStyle w:val="UBUCuerpoTrabajo"/>
      </w:pPr>
      <w:r>
        <w:t xml:space="preserve">En nuestro caso realizamos un tratamiento de estas redes para comprobar las interacciones de los enlaces, dándoles unos pesos que después podemos cuantificar para realizar los análisis y comprobar cuál será la mejor forma de enlazar los nodos que tenemos para reducir los riesgos de contagio de los que he hablado anteriormente. </w:t>
      </w:r>
    </w:p>
    <w:p w14:paraId="78E3CCC1" w14:textId="77777777" w:rsidR="002A3B34" w:rsidRDefault="002A3B34" w:rsidP="002A3B34">
      <w:pPr>
        <w:pStyle w:val="UBUCuerpoTrabajo"/>
      </w:pPr>
      <w:r>
        <w:t xml:space="preserve">Este planteamiento de proyecto ha surgido a raíz de la pandemia del COVID – 19, pero se podría extrapolar a cualquier enfermedad contagiosa, ya sea por aire o contacto personal. Puesto que todos los años hay casos de gripe, varicela, piojos, entre otras, que podríamos intentar reducir utilizando esta aplicación. </w:t>
      </w:r>
    </w:p>
    <w:p w14:paraId="5632F249" w14:textId="77777777" w:rsidR="002A3B34" w:rsidRDefault="002A3B34" w:rsidP="002A3B34">
      <w:pPr>
        <w:pStyle w:val="UBUCuerpoTrabajo"/>
      </w:pPr>
      <w:r>
        <w:t>Desde el punto de vista académico, ha supuesto una oportunidad para comprender mejor el funcionamiento de las redes y el análisis de estas. También ha sido posible en este proyecto trabajar con un caso real donde se pudieran aplicar los conocimientos adquiridos.</w:t>
      </w:r>
    </w:p>
    <w:p w14:paraId="7B85C331" w14:textId="3D59E48D" w:rsidR="002A3B34" w:rsidRDefault="002A3B34" w:rsidP="001D0FD5">
      <w:pPr>
        <w:pStyle w:val="Ttulo2"/>
        <w:numPr>
          <w:ilvl w:val="0"/>
          <w:numId w:val="3"/>
        </w:numPr>
      </w:pPr>
      <w:bookmarkStart w:id="5" w:name="_Toc75306339"/>
      <w:bookmarkStart w:id="6" w:name="_Toc76592135"/>
      <w:r>
        <w:t>Estructura de la memoria</w:t>
      </w:r>
      <w:bookmarkEnd w:id="5"/>
      <w:bookmarkEnd w:id="6"/>
    </w:p>
    <w:p w14:paraId="559E257C" w14:textId="77777777" w:rsidR="002A3B34" w:rsidRDefault="002A3B34" w:rsidP="002A3B34">
      <w:pPr>
        <w:pStyle w:val="UBUCuerpoTrabajo"/>
      </w:pPr>
      <w:r>
        <w:t>La memoria tiene la siguiente estructura:</w:t>
      </w:r>
    </w:p>
    <w:p w14:paraId="2F10FB76" w14:textId="77777777" w:rsidR="002A3B34" w:rsidRDefault="002A3B34" w:rsidP="002A3B34">
      <w:pPr>
        <w:pStyle w:val="UBUCuerpoTrabajo"/>
        <w:numPr>
          <w:ilvl w:val="0"/>
          <w:numId w:val="4"/>
        </w:numPr>
        <w:spacing w:line="256" w:lineRule="auto"/>
      </w:pPr>
      <w:r>
        <w:rPr>
          <w:u w:val="single"/>
        </w:rPr>
        <w:t>Introducción</w:t>
      </w:r>
      <w:r>
        <w:t>: Se realiza una descripción del proyecto y cómo se ha llegado a la conclusión de que este es necesario. También se explica la distribución de la memoria y los anexos y algunos enlaces de interés a la aplicación y al repositorio.</w:t>
      </w:r>
    </w:p>
    <w:p w14:paraId="398BA98C" w14:textId="77777777" w:rsidR="002A3B34" w:rsidRDefault="002A3B34" w:rsidP="002A3B34">
      <w:pPr>
        <w:pStyle w:val="UBUCuerpoTrabajo"/>
        <w:numPr>
          <w:ilvl w:val="0"/>
          <w:numId w:val="4"/>
        </w:numPr>
        <w:spacing w:line="256" w:lineRule="auto"/>
      </w:pPr>
      <w:r>
        <w:rPr>
          <w:u w:val="single"/>
        </w:rPr>
        <w:t>Objetivos del proyecto</w:t>
      </w:r>
      <w:r>
        <w:t>: En este apartado se realiza la descripción de los objetivos que se busca alcanzar: los generales, técnicos y personales.</w:t>
      </w:r>
    </w:p>
    <w:p w14:paraId="3DF424DE" w14:textId="50E71F65" w:rsidR="002A3B34" w:rsidRDefault="002A3B34" w:rsidP="002A3B34">
      <w:pPr>
        <w:pStyle w:val="UBUCuerpoTrabajo"/>
        <w:numPr>
          <w:ilvl w:val="0"/>
          <w:numId w:val="4"/>
        </w:numPr>
        <w:spacing w:line="256" w:lineRule="auto"/>
      </w:pPr>
      <w:r>
        <w:rPr>
          <w:u w:val="single"/>
        </w:rPr>
        <w:t>Conceptos teóricos</w:t>
      </w:r>
      <w:r>
        <w:t>: En este apartado desarrollamos los conceptos considerados como necesarios para poder comprender el proyecto.</w:t>
      </w:r>
    </w:p>
    <w:p w14:paraId="5A373DA7" w14:textId="111B3FFE" w:rsidR="002A3B34" w:rsidRDefault="002A3B34" w:rsidP="002A3B34">
      <w:pPr>
        <w:pStyle w:val="UBUCuerpoTrabajo"/>
        <w:numPr>
          <w:ilvl w:val="0"/>
          <w:numId w:val="4"/>
        </w:numPr>
        <w:spacing w:line="256" w:lineRule="auto"/>
      </w:pPr>
      <w:r>
        <w:rPr>
          <w:u w:val="single"/>
        </w:rPr>
        <w:t>Técnicas y herramientas</w:t>
      </w:r>
      <w:r>
        <w:t xml:space="preserve">: </w:t>
      </w:r>
      <w:r w:rsidR="00B37318">
        <w:t xml:space="preserve">Se muestra un listado de las herramientas principales y destacables que se han utilizado en la realización del proyecto. </w:t>
      </w:r>
    </w:p>
    <w:p w14:paraId="144503D1" w14:textId="6720DE52" w:rsidR="002A3B34" w:rsidRDefault="002A3B34" w:rsidP="002A3B34">
      <w:pPr>
        <w:pStyle w:val="UBUCuerpoTrabajo"/>
        <w:numPr>
          <w:ilvl w:val="0"/>
          <w:numId w:val="4"/>
        </w:numPr>
        <w:spacing w:line="256" w:lineRule="auto"/>
      </w:pPr>
      <w:r>
        <w:rPr>
          <w:u w:val="single"/>
        </w:rPr>
        <w:t>Aspectos relevantes del desarrollo del proyecto</w:t>
      </w:r>
      <w:r>
        <w:t xml:space="preserve">: </w:t>
      </w:r>
      <w:r w:rsidR="00B37318">
        <w:t>En el apartado se exponen hechos reseñables durante el desarrollo del proyecto.</w:t>
      </w:r>
    </w:p>
    <w:p w14:paraId="36B01BBA" w14:textId="1CE44745" w:rsidR="002A3B34" w:rsidRDefault="002A3B34" w:rsidP="002A3B34">
      <w:pPr>
        <w:pStyle w:val="UBUCuerpoTrabajo"/>
        <w:numPr>
          <w:ilvl w:val="0"/>
          <w:numId w:val="4"/>
        </w:numPr>
        <w:spacing w:line="256" w:lineRule="auto"/>
      </w:pPr>
      <w:r>
        <w:rPr>
          <w:u w:val="single"/>
        </w:rPr>
        <w:t>Trabajos relacionados</w:t>
      </w:r>
      <w:r>
        <w:t xml:space="preserve">: </w:t>
      </w:r>
      <w:r w:rsidR="00B37318">
        <w:t xml:space="preserve">En este caso concreto se expone la falta de trabajos previos. </w:t>
      </w:r>
    </w:p>
    <w:p w14:paraId="1D248E42" w14:textId="36CEBCD5" w:rsidR="002A3B34" w:rsidRDefault="002A3B34" w:rsidP="002A3B34">
      <w:pPr>
        <w:pStyle w:val="UBUCuerpoTrabajo"/>
        <w:numPr>
          <w:ilvl w:val="0"/>
          <w:numId w:val="4"/>
        </w:numPr>
        <w:spacing w:line="256" w:lineRule="auto"/>
      </w:pPr>
      <w:r>
        <w:rPr>
          <w:u w:val="single"/>
        </w:rPr>
        <w:t>Conclusiones y líneas de trabajo futuras</w:t>
      </w:r>
      <w:r>
        <w:t xml:space="preserve">: </w:t>
      </w:r>
      <w:r w:rsidR="000E7711">
        <w:t xml:space="preserve">En este apartado se expondrán las posibles líneas de trabajo </w:t>
      </w:r>
      <w:r w:rsidR="007767AD">
        <w:t>futuras,</w:t>
      </w:r>
      <w:r w:rsidR="000E7711">
        <w:t xml:space="preserve"> así como las conclusiones y conocimientos obtenidos tras la finalización del proyecto.</w:t>
      </w:r>
    </w:p>
    <w:p w14:paraId="1E722BBB" w14:textId="77777777" w:rsidR="002A3B34" w:rsidRDefault="002A3B34" w:rsidP="002A3B34">
      <w:pPr>
        <w:pStyle w:val="UBUCuerpoTrabajo"/>
      </w:pPr>
      <w:r>
        <w:t>También tenemos la estructura que tiene el documento con los anexos:</w:t>
      </w:r>
    </w:p>
    <w:p w14:paraId="1D046FCA" w14:textId="6311368F" w:rsidR="002A3B34" w:rsidRDefault="002A3B34" w:rsidP="001D0FD5">
      <w:pPr>
        <w:pStyle w:val="Ttulo2"/>
        <w:numPr>
          <w:ilvl w:val="0"/>
          <w:numId w:val="3"/>
        </w:numPr>
      </w:pPr>
      <w:bookmarkStart w:id="7" w:name="_Toc75306340"/>
      <w:bookmarkStart w:id="8" w:name="_Toc76592136"/>
      <w:r>
        <w:t>Enlaces de interés</w:t>
      </w:r>
      <w:bookmarkEnd w:id="7"/>
      <w:bookmarkEnd w:id="8"/>
    </w:p>
    <w:p w14:paraId="5FD0945C" w14:textId="1E2F2C7B" w:rsidR="00D31185" w:rsidRPr="00D31185" w:rsidRDefault="00D31185" w:rsidP="004E269E">
      <w:pPr>
        <w:pStyle w:val="UBUCuerpoTrabajo"/>
      </w:pPr>
      <w:r>
        <w:t xml:space="preserve">En este apartado mostraremos algunos enlaces que podrían resultar interesantes relativos al proyecto. </w:t>
      </w:r>
    </w:p>
    <w:p w14:paraId="396DFA19" w14:textId="571F1B29" w:rsidR="00D31185" w:rsidRPr="00D31185" w:rsidRDefault="00D31185" w:rsidP="00D31185">
      <w:pPr>
        <w:pStyle w:val="UBUCuerpoTrabajo"/>
        <w:numPr>
          <w:ilvl w:val="0"/>
          <w:numId w:val="22"/>
        </w:numPr>
      </w:pPr>
      <w:r>
        <w:rPr>
          <w:u w:val="single"/>
        </w:rPr>
        <w:t>Wiki de la aplicación:</w:t>
      </w:r>
      <w:r>
        <w:t xml:space="preserve"> </w:t>
      </w:r>
      <w:hyperlink r:id="rId14" w:history="1">
        <w:r w:rsidRPr="00901B45">
          <w:rPr>
            <w:rStyle w:val="Hipervnculo"/>
          </w:rPr>
          <w:t>https://github.com/Mariaojruiz/Sibling-Rewiring/wiki</w:t>
        </w:r>
      </w:hyperlink>
      <w:r>
        <w:t xml:space="preserve"> </w:t>
      </w:r>
    </w:p>
    <w:p w14:paraId="17E1D033" w14:textId="41E6D8D6" w:rsidR="00D31185" w:rsidRDefault="00D31185" w:rsidP="00D31185">
      <w:pPr>
        <w:ind w:firstLine="0"/>
        <w:jc w:val="left"/>
      </w:pPr>
      <w:r>
        <w:br w:type="page"/>
      </w:r>
    </w:p>
    <w:p w14:paraId="1BE1BCEB" w14:textId="059135FF" w:rsidR="002A3B34" w:rsidRDefault="002A3B34" w:rsidP="002A3B34">
      <w:pPr>
        <w:pStyle w:val="Ttulo1"/>
        <w:pBdr>
          <w:top w:val="none" w:sz="0" w:space="0" w:color="auto"/>
        </w:pBdr>
      </w:pPr>
      <w:bookmarkStart w:id="9" w:name="_Toc39319116"/>
      <w:bookmarkStart w:id="10" w:name="_Toc75306341"/>
      <w:bookmarkStart w:id="11" w:name="_Toc76592137"/>
      <w:r>
        <w:lastRenderedPageBreak/>
        <w:t>B. Objetivos del proyecto</w:t>
      </w:r>
      <w:bookmarkEnd w:id="9"/>
      <w:bookmarkEnd w:id="10"/>
      <w:bookmarkEnd w:id="11"/>
    </w:p>
    <w:p w14:paraId="3E19368C" w14:textId="77777777" w:rsidR="002A3B34" w:rsidRDefault="002A3B34" w:rsidP="002A3B34">
      <w:pPr>
        <w:pStyle w:val="UBUCuerpoTrabajo"/>
      </w:pPr>
      <w:r>
        <w:t>En el siguiente apartado se exponen tanto los objetivos generales y técnicos como los personales que encontramos en este proyecto.</w:t>
      </w:r>
    </w:p>
    <w:p w14:paraId="684E7505" w14:textId="77777777" w:rsidR="002A3B34" w:rsidRDefault="002A3B34" w:rsidP="002A3B34">
      <w:pPr>
        <w:pStyle w:val="UBUCuerpoTrabajo"/>
      </w:pPr>
      <w:r>
        <w:t xml:space="preserve">El proyecto fue propuesto por la universidad, a través de una idea de mi tutor José Manuel tras comprobar una necesidad muy actual. </w:t>
      </w:r>
    </w:p>
    <w:p w14:paraId="24EC2AB1" w14:textId="68BFDEE0" w:rsidR="002A3B34" w:rsidRDefault="002A3B34" w:rsidP="001D0FD5">
      <w:pPr>
        <w:pStyle w:val="Ttulo2"/>
        <w:numPr>
          <w:ilvl w:val="0"/>
          <w:numId w:val="5"/>
        </w:numPr>
      </w:pPr>
      <w:bookmarkStart w:id="12" w:name="_Toc75306342"/>
      <w:bookmarkStart w:id="13" w:name="_Toc76592138"/>
      <w:r>
        <w:t>Objetivos generales</w:t>
      </w:r>
      <w:bookmarkEnd w:id="12"/>
      <w:bookmarkEnd w:id="13"/>
    </w:p>
    <w:p w14:paraId="132E9508" w14:textId="77777777" w:rsidR="002A3B34" w:rsidRDefault="002A3B34" w:rsidP="002A3B34">
      <w:pPr>
        <w:pStyle w:val="UBUCuerpoTrabajo"/>
      </w:pPr>
      <w:r>
        <w:t>En este apartado se describen los objetivos generales del proyecto, objetivos que se fijaron al inicio del proyecto. Los objetivos generales son los siguientes:</w:t>
      </w:r>
    </w:p>
    <w:p w14:paraId="7D180761" w14:textId="77777777" w:rsidR="002A3B34" w:rsidRDefault="002A3B34" w:rsidP="002A3B34">
      <w:pPr>
        <w:pStyle w:val="UBUCuerpoTrabajo"/>
        <w:numPr>
          <w:ilvl w:val="0"/>
          <w:numId w:val="6"/>
        </w:numPr>
        <w:spacing w:line="256" w:lineRule="auto"/>
      </w:pPr>
      <w:r>
        <w:t>Generar redes que procesen la información de los colegios.</w:t>
      </w:r>
    </w:p>
    <w:p w14:paraId="1DE00C47" w14:textId="77777777" w:rsidR="002A3B34" w:rsidRDefault="002A3B34" w:rsidP="002A3B34">
      <w:pPr>
        <w:pStyle w:val="UBUCuerpoTrabajo"/>
        <w:numPr>
          <w:ilvl w:val="0"/>
          <w:numId w:val="6"/>
        </w:numPr>
        <w:spacing w:line="256" w:lineRule="auto"/>
      </w:pPr>
      <w:r>
        <w:t>Registrar en una base de datos la información relativa a los usuarios.</w:t>
      </w:r>
    </w:p>
    <w:p w14:paraId="3743B2F8" w14:textId="77777777" w:rsidR="002A3B34" w:rsidRDefault="002A3B34" w:rsidP="002A3B34">
      <w:pPr>
        <w:pStyle w:val="UBUCuerpoTrabajo"/>
        <w:numPr>
          <w:ilvl w:val="0"/>
          <w:numId w:val="6"/>
        </w:numPr>
        <w:spacing w:line="256" w:lineRule="auto"/>
      </w:pPr>
      <w:r>
        <w:t xml:space="preserve">Generar registros de la creación de la red aleatoria, como son nodos, enlaces y los valores necesarios para resolver el recocido simulado. Estos datos son registrados para poder ser procesados posteriormente. </w:t>
      </w:r>
    </w:p>
    <w:p w14:paraId="3B35B042" w14:textId="77777777" w:rsidR="002A3B34" w:rsidRDefault="002A3B34" w:rsidP="002A3B34">
      <w:pPr>
        <w:pStyle w:val="UBUCuerpoTrabajo"/>
        <w:numPr>
          <w:ilvl w:val="0"/>
          <w:numId w:val="6"/>
        </w:numPr>
        <w:spacing w:line="256" w:lineRule="auto"/>
      </w:pPr>
      <w:r>
        <w:t>Generar registros de los archivos que son cargados en la aplicación.</w:t>
      </w:r>
    </w:p>
    <w:p w14:paraId="15B7977D" w14:textId="69E608B2" w:rsidR="002A3B34" w:rsidRDefault="002A3B34" w:rsidP="002A3B34">
      <w:pPr>
        <w:pStyle w:val="UBUCuerpoTrabajo"/>
        <w:numPr>
          <w:ilvl w:val="0"/>
          <w:numId w:val="6"/>
        </w:numPr>
        <w:spacing w:line="256" w:lineRule="auto"/>
      </w:pPr>
      <w:r>
        <w:t>Trabajar con el recocido simulado</w:t>
      </w:r>
      <w:r w:rsidR="002A1E46">
        <w:t xml:space="preserve"> </w:t>
      </w:r>
      <w:r w:rsidR="002A1E46">
        <w:fldChar w:fldCharType="begin"/>
      </w:r>
      <w:r w:rsidR="002A1E46">
        <w:instrText xml:space="preserve"> ADDIN ZOTERO_ITEM CSL_CITATION {"citationID":"2m7FytoH","properties":{"formattedCitation":"[3]","plainCitation":"[3]","noteIndex":0},"citationItems":[{"id":251,"uris":["http://zotero.org/users/7067728/items/TZUPLCW4"],"uri":["http://zotero.org/users/7067728/items/TZUPLCW4"],"itemData":{"id":251,"type":"chapter","container-title":"Optimization by simulated annealing.","note":"science, 220","page":"671-680","title":"Optimization by simulated annealing.","author":[{"family":"Kirkpatrick, S., Gelatt, C. D., &amp; Vecchi, M. P.","given":""}],"issued":{"date-parts":[["1983"]]}}}],"schema":"https://github.com/citation-style-language/schema/raw/master/csl-citation.json"} </w:instrText>
      </w:r>
      <w:r w:rsidR="002A1E46">
        <w:fldChar w:fldCharType="separate"/>
      </w:r>
      <w:r w:rsidR="002A1E46" w:rsidRPr="002A1E46">
        <w:rPr>
          <w:rFonts w:cs="Liberation Serif"/>
        </w:rPr>
        <w:t>[3]</w:t>
      </w:r>
      <w:r w:rsidR="002A1E46">
        <w:fldChar w:fldCharType="end"/>
      </w:r>
      <w:r w:rsidR="00F55467">
        <w:t xml:space="preserve"> </w:t>
      </w:r>
      <w:r>
        <w:t>como método de optimización de la red, así como todas las posibles secuencias de enfriamiento que se han estudiado, lineal, geométrica, logarítmica, de Cauchy y de Cauchy modificado.</w:t>
      </w:r>
    </w:p>
    <w:p w14:paraId="3F3B6323" w14:textId="77777777" w:rsidR="002A3B34" w:rsidRDefault="002A3B34" w:rsidP="002A3B34">
      <w:pPr>
        <w:pStyle w:val="UBUCuerpoTrabajo"/>
        <w:numPr>
          <w:ilvl w:val="0"/>
          <w:numId w:val="6"/>
        </w:numPr>
        <w:spacing w:line="256" w:lineRule="auto"/>
      </w:pPr>
      <w:r>
        <w:t>Crear una aplicación que permita procesar la información de la red para obtener el mejor resultado posible con la organización que genere menor número de contagios, equilibrado de riesgo y otros potenciales objetivos aislados o simultáneos.</w:t>
      </w:r>
    </w:p>
    <w:p w14:paraId="64570F8D" w14:textId="77777777" w:rsidR="002A3B34" w:rsidRDefault="002A3B34" w:rsidP="002A3B34">
      <w:pPr>
        <w:pStyle w:val="UBUCuerpoTrabajo"/>
        <w:numPr>
          <w:ilvl w:val="0"/>
          <w:numId w:val="6"/>
        </w:numPr>
        <w:spacing w:line="256" w:lineRule="auto"/>
      </w:pPr>
      <w:r>
        <w:t xml:space="preserve">Integración de base de datos junto a servidor Flask. </w:t>
      </w:r>
    </w:p>
    <w:p w14:paraId="7AFC8C41" w14:textId="77777777" w:rsidR="002A3B34" w:rsidRDefault="002A3B34" w:rsidP="002A3B34">
      <w:pPr>
        <w:pStyle w:val="UBUCuerpoTrabajo"/>
        <w:numPr>
          <w:ilvl w:val="0"/>
          <w:numId w:val="6"/>
        </w:numPr>
        <w:spacing w:line="256" w:lineRule="auto"/>
      </w:pPr>
      <w:r>
        <w:t>Escribir un manual de usuario accesible a través de una Wiki.</w:t>
      </w:r>
    </w:p>
    <w:p w14:paraId="459D995E" w14:textId="77777777" w:rsidR="002A3B34" w:rsidRDefault="002A3B34" w:rsidP="002A3B34">
      <w:pPr>
        <w:pStyle w:val="UBUCuerpoTrabajo"/>
        <w:numPr>
          <w:ilvl w:val="0"/>
          <w:numId w:val="6"/>
        </w:numPr>
        <w:spacing w:line="256" w:lineRule="auto"/>
      </w:pPr>
      <w:r>
        <w:t xml:space="preserve">Generar un apartado de loggeo dentro de la aplicación para poder controlar los usuarios que son registrados. </w:t>
      </w:r>
    </w:p>
    <w:p w14:paraId="4A117973" w14:textId="1532ADC7" w:rsidR="002A3B34" w:rsidRDefault="002A3B34" w:rsidP="001D0FD5">
      <w:pPr>
        <w:pStyle w:val="Ttulo2"/>
        <w:numPr>
          <w:ilvl w:val="0"/>
          <w:numId w:val="5"/>
        </w:numPr>
      </w:pPr>
      <w:bookmarkStart w:id="14" w:name="_Toc75306343"/>
      <w:bookmarkStart w:id="15" w:name="_Toc76592139"/>
      <w:r>
        <w:t>Objetivos técnicos</w:t>
      </w:r>
      <w:bookmarkEnd w:id="14"/>
      <w:bookmarkEnd w:id="15"/>
      <w:r>
        <w:t xml:space="preserve"> </w:t>
      </w:r>
    </w:p>
    <w:p w14:paraId="1B6D0380" w14:textId="77777777" w:rsidR="002A3B34" w:rsidRDefault="002A3B34" w:rsidP="002A3B34">
      <w:pPr>
        <w:pStyle w:val="UBUCuerpoTrabajo"/>
      </w:pPr>
      <w:r>
        <w:t>En este apartado se definen los objetivos técnicos del proyecto, los detalles de la implementación y herramientas usadas. Estos objetivos de carácter técnico son los siguientes:</w:t>
      </w:r>
    </w:p>
    <w:p w14:paraId="402C0D5B" w14:textId="77777777" w:rsidR="002A3B34" w:rsidRDefault="002A3B34" w:rsidP="002A3B34">
      <w:pPr>
        <w:pStyle w:val="UBUCuerpoTrabajo"/>
        <w:numPr>
          <w:ilvl w:val="0"/>
          <w:numId w:val="6"/>
        </w:numPr>
        <w:spacing w:line="256" w:lineRule="auto"/>
      </w:pPr>
      <w:r>
        <w:t>Crear una aplicación utilizando Python como lenguaje de desarrollo. En Python se realiza la creación de las redes, utilizando la librería NetworkX. Además, utilizaremos otras librerías de Python para el procesamiento de la red, Numpy, Pyplot, Matplotlib y pandas.</w:t>
      </w:r>
    </w:p>
    <w:p w14:paraId="75093D50" w14:textId="77777777" w:rsidR="002A3B34" w:rsidRDefault="002A3B34" w:rsidP="002A3B34">
      <w:pPr>
        <w:pStyle w:val="UBUCuerpoTrabajo"/>
        <w:numPr>
          <w:ilvl w:val="0"/>
          <w:numId w:val="6"/>
        </w:numPr>
        <w:spacing w:line="256" w:lineRule="auto"/>
      </w:pPr>
      <w:r>
        <w:t>Utilizar Flask para realizar el desarrollo de la web, usándolo como servidor.</w:t>
      </w:r>
    </w:p>
    <w:p w14:paraId="7E821D6B" w14:textId="77777777" w:rsidR="002A3B34" w:rsidRDefault="002A3B34" w:rsidP="002A3B34">
      <w:pPr>
        <w:pStyle w:val="UBUCuerpoTrabajo"/>
        <w:numPr>
          <w:ilvl w:val="0"/>
          <w:numId w:val="6"/>
        </w:numPr>
        <w:spacing w:line="256" w:lineRule="auto"/>
      </w:pPr>
      <w:r>
        <w:t>Trabajar siguiendo metodología ágil, SCRUM, para la gestión de proyectos, dado en la asignatura de Gestión de Proyectos.</w:t>
      </w:r>
    </w:p>
    <w:p w14:paraId="60AF9FB5" w14:textId="77777777" w:rsidR="002A3B34" w:rsidRDefault="002A3B34" w:rsidP="002A3B34">
      <w:pPr>
        <w:pStyle w:val="UBUCuerpoTrabajo"/>
        <w:numPr>
          <w:ilvl w:val="0"/>
          <w:numId w:val="6"/>
        </w:numPr>
        <w:spacing w:line="256" w:lineRule="auto"/>
      </w:pPr>
      <w:r>
        <w:t>Utilizar GitHub como herramienta para el control de versiones.</w:t>
      </w:r>
    </w:p>
    <w:p w14:paraId="4C8EDD1D" w14:textId="77777777" w:rsidR="002A3B34" w:rsidRDefault="002A3B34" w:rsidP="002A3B34">
      <w:pPr>
        <w:pStyle w:val="UBUCuerpoTrabajo"/>
        <w:numPr>
          <w:ilvl w:val="0"/>
          <w:numId w:val="6"/>
        </w:numPr>
        <w:spacing w:line="256" w:lineRule="auto"/>
      </w:pPr>
      <w:r>
        <w:lastRenderedPageBreak/>
        <w:t xml:space="preserve">Usar ZenHub para el seguimiento, planificación y generación de informes relativos al proceso seguido en GitHub. </w:t>
      </w:r>
    </w:p>
    <w:p w14:paraId="1FC56CC4" w14:textId="77777777" w:rsidR="002A3B34" w:rsidRDefault="002A3B34" w:rsidP="002A3B34">
      <w:pPr>
        <w:pStyle w:val="UBUCuerpoTrabajo"/>
        <w:numPr>
          <w:ilvl w:val="0"/>
          <w:numId w:val="6"/>
        </w:numPr>
        <w:spacing w:line="256" w:lineRule="auto"/>
      </w:pPr>
      <w:r>
        <w:t>Generar una base de datos MySQL.</w:t>
      </w:r>
    </w:p>
    <w:p w14:paraId="00F5A293" w14:textId="49A2340D" w:rsidR="002A3B34" w:rsidRDefault="002A3B34" w:rsidP="00D37016">
      <w:pPr>
        <w:pStyle w:val="UBUCuerpoTrabajo"/>
        <w:numPr>
          <w:ilvl w:val="0"/>
          <w:numId w:val="6"/>
        </w:numPr>
        <w:spacing w:line="256" w:lineRule="auto"/>
      </w:pPr>
      <w:r>
        <w:t>Proporcionar una Wiki donde se encuentre el manual de usuario de la aplicación web.</w:t>
      </w:r>
    </w:p>
    <w:p w14:paraId="6A6A8D15" w14:textId="22A220DE" w:rsidR="002A3B34" w:rsidRDefault="002A3B34" w:rsidP="001D0FD5">
      <w:pPr>
        <w:pStyle w:val="Ttulo2"/>
        <w:numPr>
          <w:ilvl w:val="0"/>
          <w:numId w:val="5"/>
        </w:numPr>
      </w:pPr>
      <w:bookmarkStart w:id="16" w:name="_Toc75306344"/>
      <w:bookmarkStart w:id="17" w:name="_Toc76592140"/>
      <w:r>
        <w:t>Objetivos personales</w:t>
      </w:r>
      <w:bookmarkEnd w:id="16"/>
      <w:bookmarkEnd w:id="17"/>
    </w:p>
    <w:p w14:paraId="14B35ADD" w14:textId="77777777" w:rsidR="002A3B34" w:rsidRDefault="002A3B34" w:rsidP="002A3B34">
      <w:pPr>
        <w:pStyle w:val="UBUCuerpoTrabajo"/>
      </w:pPr>
      <w:r>
        <w:t>En este apartado se exponen los objetivos de carácter personal. Estos objetivos son los siguientes:</w:t>
      </w:r>
    </w:p>
    <w:p w14:paraId="3FB1955F" w14:textId="77777777" w:rsidR="002A3B34" w:rsidRDefault="002A3B34" w:rsidP="002A3B34">
      <w:pPr>
        <w:pStyle w:val="UBUCuerpoTrabajo"/>
        <w:numPr>
          <w:ilvl w:val="0"/>
          <w:numId w:val="7"/>
        </w:numPr>
        <w:spacing w:line="256" w:lineRule="auto"/>
      </w:pPr>
      <w:r>
        <w:t>Utilizar la metodología SCRUM sobre un caso real para así entender y poner en práctica lo estudiado anteriormente, pudiendo comprender su utilidad.</w:t>
      </w:r>
    </w:p>
    <w:p w14:paraId="1ABC231F" w14:textId="77777777" w:rsidR="002A3B34" w:rsidRDefault="002A3B34" w:rsidP="002A3B34">
      <w:pPr>
        <w:pStyle w:val="UBUCuerpoTrabajo"/>
        <w:numPr>
          <w:ilvl w:val="0"/>
          <w:numId w:val="7"/>
        </w:numPr>
        <w:spacing w:line="256" w:lineRule="auto"/>
      </w:pPr>
      <w:r>
        <w:t>Aprender desarrollo web utilizando Flask.</w:t>
      </w:r>
    </w:p>
    <w:p w14:paraId="3E9C2C49" w14:textId="77777777" w:rsidR="002A3B34" w:rsidRDefault="002A3B34" w:rsidP="002A3B34">
      <w:pPr>
        <w:pStyle w:val="UBUCuerpoTrabajo"/>
        <w:numPr>
          <w:ilvl w:val="0"/>
          <w:numId w:val="7"/>
        </w:numPr>
        <w:spacing w:line="256" w:lineRule="auto"/>
      </w:pPr>
      <w:r>
        <w:t xml:space="preserve">Aprender a trabajar con programación web en html. </w:t>
      </w:r>
    </w:p>
    <w:p w14:paraId="085BC610" w14:textId="77777777" w:rsidR="002A3B34" w:rsidRDefault="002A3B34" w:rsidP="002A3B34">
      <w:pPr>
        <w:pStyle w:val="UBUCuerpoTrabajo"/>
        <w:numPr>
          <w:ilvl w:val="0"/>
          <w:numId w:val="7"/>
        </w:numPr>
        <w:spacing w:line="256" w:lineRule="auto"/>
      </w:pPr>
      <w:r>
        <w:t>Poner en práctica los conocimientos adquiridos sobre procesamiento de redes.</w:t>
      </w:r>
    </w:p>
    <w:p w14:paraId="43CA099C" w14:textId="77777777" w:rsidR="002A3B34" w:rsidRDefault="002A3B34" w:rsidP="002A3B34">
      <w:pPr>
        <w:pStyle w:val="UBUCuerpoTrabajo"/>
        <w:numPr>
          <w:ilvl w:val="0"/>
          <w:numId w:val="7"/>
        </w:numPr>
        <w:spacing w:line="256" w:lineRule="auto"/>
      </w:pPr>
      <w:r>
        <w:t>Aprender a trabajar con el lenguaje de bases de datos MySQL poniendo a su vez en práctica los conocimientos teóricos obtenidos en Bases de Datos.</w:t>
      </w:r>
    </w:p>
    <w:p w14:paraId="38DF8F8C" w14:textId="77777777" w:rsidR="002A3B34" w:rsidRDefault="002A3B34" w:rsidP="002A3B34">
      <w:pPr>
        <w:pStyle w:val="UBUCuerpoTrabajo"/>
        <w:numPr>
          <w:ilvl w:val="0"/>
          <w:numId w:val="7"/>
        </w:numPr>
        <w:spacing w:line="256" w:lineRule="auto"/>
      </w:pPr>
      <w:r>
        <w:t xml:space="preserve">Comprender el funcionamiento de bases de datos mediante programación en Python. </w:t>
      </w:r>
    </w:p>
    <w:p w14:paraId="7392BA95" w14:textId="77777777" w:rsidR="002A3B34" w:rsidRDefault="002A3B34" w:rsidP="002A3B34">
      <w:pPr>
        <w:pStyle w:val="UBUCuerpoTrabajo"/>
        <w:numPr>
          <w:ilvl w:val="0"/>
          <w:numId w:val="7"/>
        </w:numPr>
        <w:spacing w:line="256" w:lineRule="auto"/>
      </w:pPr>
      <w:r>
        <w:t>Aplicar los conocimientos adquiridos en asignaturas relacionadas con el desarrollo software como Análisis y Diseño de Sistemas, Interacción Hombre/Máquina, Diseño y Mantenimiento del Software...</w:t>
      </w:r>
    </w:p>
    <w:p w14:paraId="5F0CE654" w14:textId="77777777" w:rsidR="002A3B34" w:rsidRDefault="002A3B34" w:rsidP="002A3B34">
      <w:r>
        <w:br w:type="page"/>
      </w:r>
    </w:p>
    <w:p w14:paraId="0CED1CA1" w14:textId="2EE5D9FB" w:rsidR="002A3B34" w:rsidRDefault="002A3B34" w:rsidP="002A3B34">
      <w:pPr>
        <w:pStyle w:val="Ttulo1"/>
        <w:pBdr>
          <w:top w:val="none" w:sz="0" w:space="0" w:color="auto"/>
        </w:pBdr>
      </w:pPr>
      <w:bookmarkStart w:id="18" w:name="_Toc39319117"/>
      <w:bookmarkStart w:id="19" w:name="_Toc75306345"/>
      <w:bookmarkStart w:id="20" w:name="_Toc76592141"/>
      <w:r>
        <w:lastRenderedPageBreak/>
        <w:t>C. Conceptos teóricos</w:t>
      </w:r>
      <w:bookmarkEnd w:id="18"/>
      <w:bookmarkEnd w:id="19"/>
      <w:bookmarkEnd w:id="20"/>
    </w:p>
    <w:p w14:paraId="7F70067B" w14:textId="77777777" w:rsidR="002A3B34" w:rsidRDefault="002A3B34" w:rsidP="002A3B34">
      <w:pPr>
        <w:pStyle w:val="UBUCuerpoTrabajo"/>
      </w:pPr>
      <w:r>
        <w:t>Esta parte del documento está dedicada a explicar conceptos que nos van a permitir comprender de una forma más profunda el proyecto.</w:t>
      </w:r>
    </w:p>
    <w:p w14:paraId="07B58D28" w14:textId="2B7C747B" w:rsidR="002A3B34" w:rsidRDefault="002A3B34" w:rsidP="001D0FD5">
      <w:pPr>
        <w:pStyle w:val="Ttulo2"/>
        <w:numPr>
          <w:ilvl w:val="0"/>
          <w:numId w:val="8"/>
        </w:numPr>
      </w:pPr>
      <w:bookmarkStart w:id="21" w:name="_Toc75306346"/>
      <w:bookmarkStart w:id="22" w:name="_Toc76592142"/>
      <w:r>
        <w:t>Recocido Simulado</w:t>
      </w:r>
      <w:bookmarkEnd w:id="21"/>
      <w:bookmarkEnd w:id="22"/>
    </w:p>
    <w:p w14:paraId="5AF4DD5E" w14:textId="3669F47C" w:rsidR="00F55467" w:rsidRDefault="002A3B34" w:rsidP="002A3B34">
      <w:r>
        <w:t>El Recocido Simulado es un algoritmo basado en trayectorias que usa una metáfora basada en la industria siderúrgica, sobre la termodinámica que utilizan, para la aceptación de las posibles soluciones o su desechado</w:t>
      </w:r>
      <w:r w:rsidR="002A1E46">
        <w:t xml:space="preserve"> </w:t>
      </w:r>
      <w:r w:rsidR="002A1E46">
        <w:fldChar w:fldCharType="begin"/>
      </w:r>
      <w:r w:rsidR="002A1E46">
        <w:instrText xml:space="preserve"> ADDIN ZOTERO_ITEM CSL_CITATION {"citationID":"MkZeh7pR","properties":{"formattedCitation":"[3]","plainCitation":"[3]","noteIndex":0},"citationItems":[{"id":251,"uris":["http://zotero.org/users/7067728/items/TZUPLCW4"],"uri":["http://zotero.org/users/7067728/items/TZUPLCW4"],"itemData":{"id":251,"type":"chapter","container-title":"Optimization by simulated annealing.","note":"science, 220","page":"671-680","title":"Optimization by simulated annealing.","author":[{"family":"Kirkpatrick, S., Gelatt, C. D., &amp; Vecchi, M. P.","given":""}],"issued":{"date-parts":[["1983"]]}}}],"schema":"https://github.com/citation-style-language/schema/raw/master/csl-citation.json"} </w:instrText>
      </w:r>
      <w:r w:rsidR="002A1E46">
        <w:fldChar w:fldCharType="separate"/>
      </w:r>
      <w:r w:rsidR="002A1E46" w:rsidRPr="002A1E46">
        <w:rPr>
          <w:rFonts w:cs="Liberation Serif"/>
        </w:rPr>
        <w:t>[3]</w:t>
      </w:r>
      <w:r w:rsidR="002A1E46">
        <w:fldChar w:fldCharType="end"/>
      </w:r>
      <w:r w:rsidR="00F55467">
        <w:t xml:space="preserve">. </w:t>
      </w:r>
    </w:p>
    <w:p w14:paraId="7EDD54EF" w14:textId="77777777" w:rsidR="00F55467" w:rsidRDefault="00F55467" w:rsidP="002A3B34">
      <w:r>
        <w:t xml:space="preserve">En este algoritmo se realizan diversas iteraciones sobre un problema. En cada una de las iteraciones utilizamos un mecanismo para evitar atascarnos en óptimos locales, aceptando algunas soluciones peores, aunque este proceso se realiza de un modo controlado. En este algoritmo como se ha dicho previamente se utilizan símiles con la termodinámica, por lo que este parámetro de aceptación se denomina temperatura. </w:t>
      </w:r>
    </w:p>
    <w:p w14:paraId="0C104359" w14:textId="77777777" w:rsidR="00F55467" w:rsidRDefault="00F55467" w:rsidP="002A3B34">
      <w:r>
        <w:t>La solución final del problema se halla partiendo de una solución inicial y ejecutando un número fijado de iteraciones del algoritmo, en cada iteración generamos un vecino (cambio realizado sobre la solución previa), trabajando con este vecino, generamos una solución candidata, que puede resultar ser mejor o peor que la inicial. Si fuera mejor la tomamos como buena y sustituimos la previa por la candidata. Si esta fuera peor, podemos aceptarla en función de una probabilidad que depende de la temperatura actual (T) y de la degradación de la función objetivo (</w:t>
      </w:r>
      <w:r>
        <w:rPr>
          <w:rFonts w:cs="Liberation Serif"/>
        </w:rPr>
        <w:t>δ</w:t>
      </w:r>
      <w:r>
        <w:t xml:space="preserve">), ya que, si nunca escogiéramos soluciones peores, podríamos quedarnos en un entorno de vecinos que nos llevasen a descartar soluciones mejores por no probar. </w:t>
      </w:r>
    </w:p>
    <w:p w14:paraId="66F45DCF" w14:textId="06545BE6" w:rsidR="002A3B34" w:rsidRDefault="00F55467" w:rsidP="002A3B34">
      <w:r>
        <w:t>La probabilidad de aceptación de la solución se modela utilizando distintas posibles distribuciones, siendo la más común la distribución de Boltzmann</w:t>
      </w:r>
      <w:r w:rsidR="002A1E46">
        <w:t xml:space="preserve"> </w:t>
      </w:r>
      <w:r w:rsidR="002A1E46">
        <w:fldChar w:fldCharType="begin"/>
      </w:r>
      <w:r w:rsidR="002A1E46">
        <w:instrText xml:space="preserve"> ADDIN ZOTERO_ITEM CSL_CITATION {"citationID":"2CGPcWuN","properties":{"formattedCitation":"[4]","plainCitation":"[4]","noteIndex":0},"citationItems":[{"id":252,"uris":["http://zotero.org/users/7067728/items/J6E5TNTS"],"uri":["http://zotero.org/users/7067728/items/J6E5TNTS"],"itemData":{"id":252,"type":"article","title":"Herramienta docente en NetLogo para ilustrar el proceso de enfriamiento en el recocido simulado mediante el modelo de Metrópolis. En Proceedings of the 15th International Conference on Industrial Engineering and Industrial Management and XXV Congreso de Ingeniería de Organización.","URL":"https://cioxxv.pressbooks.com/chapter/herramienta-docente-en-netlogo-para-ilustrar-el-proceso-de-enfriamiento-en-el-recocido-simulado-mediante-el-modelo-de-metropolis/","author":[{"family":"Santos, J.I., Pereda, M., Ahedo, V., Galán, J.M","given":""}],"issued":{"date-parts":[["2021"]]}}}],"schema":"https://github.com/citation-style-language/schema/raw/master/csl-citation.json"} </w:instrText>
      </w:r>
      <w:r w:rsidR="002A1E46">
        <w:fldChar w:fldCharType="separate"/>
      </w:r>
      <w:r w:rsidR="002A1E46" w:rsidRPr="002A1E46">
        <w:rPr>
          <w:rFonts w:cs="Liberation Serif"/>
        </w:rPr>
        <w:t>[4]</w:t>
      </w:r>
      <w:r w:rsidR="002A1E46">
        <w:fldChar w:fldCharType="end"/>
      </w:r>
      <w:r w:rsidR="002A3B34">
        <w:t xml:space="preserve">. </w:t>
      </w:r>
    </w:p>
    <w:p w14:paraId="47BFBC0B" w14:textId="77777777" w:rsidR="002A3B34" w:rsidRDefault="00125486" w:rsidP="002A3B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aceptación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T</m:t>
                  </m:r>
                </m:den>
              </m:f>
              <m:r>
                <w:rPr>
                  <w:rFonts w:ascii="Cambria Math" w:hAnsi="Cambria Math"/>
                </w:rPr>
                <m:t>)</m:t>
              </m:r>
            </m:sup>
          </m:sSup>
        </m:oMath>
      </m:oMathPara>
    </w:p>
    <w:p w14:paraId="219DD6C7" w14:textId="77777777" w:rsidR="002A3B34" w:rsidRDefault="002A3B34" w:rsidP="002A3B34">
      <w:pPr>
        <w:rPr>
          <w:rFonts w:eastAsiaTheme="minorEastAsia"/>
        </w:rPr>
      </w:pPr>
    </w:p>
    <w:p w14:paraId="3F454F88" w14:textId="60A8067A" w:rsidR="002A3B34" w:rsidRDefault="002A3B34" w:rsidP="002A3B34">
      <w:pPr>
        <w:pStyle w:val="Ttulo3"/>
        <w:rPr>
          <w:i/>
          <w:iCs/>
        </w:rPr>
      </w:pPr>
      <w:bookmarkStart w:id="23" w:name="_Toc75306347"/>
      <w:bookmarkStart w:id="24" w:name="_Toc76592143"/>
      <w:r>
        <w:rPr>
          <w:i/>
          <w:iCs/>
        </w:rPr>
        <w:t>Estructura de implementación</w:t>
      </w:r>
      <w:bookmarkEnd w:id="23"/>
      <w:bookmarkEnd w:id="24"/>
    </w:p>
    <w:p w14:paraId="6108F9EF" w14:textId="77777777" w:rsidR="002A3B34" w:rsidRDefault="002A3B34" w:rsidP="002A3B34">
      <w:pPr>
        <w:pStyle w:val="UBUCuerpoTrabajo"/>
      </w:pPr>
      <w:r>
        <w:t xml:space="preserve">La estructura de implementación del problema consiste en los pasos a seguir para llegar a la solución del problema. Dividiéndose en la representación, la búsqueda de la solución inicial, el mecanismo de transición entre soluciones y la secuencia de enfriamiento. </w:t>
      </w:r>
    </w:p>
    <w:p w14:paraId="30692463" w14:textId="77777777" w:rsidR="002A3B34" w:rsidRDefault="002A3B34" w:rsidP="002A3B34">
      <w:pPr>
        <w:pStyle w:val="UBUCuerpoTrabajo"/>
      </w:pPr>
      <w:r>
        <w:t>Tal y como vemos en la definición, explicamos a continuación las cuatro partes en que se divide la estructura de implementación:</w:t>
      </w:r>
    </w:p>
    <w:p w14:paraId="4CA5A648" w14:textId="77777777" w:rsidR="002A3B34" w:rsidRDefault="002A3B34" w:rsidP="002A3B34">
      <w:pPr>
        <w:pStyle w:val="UBUCuerpoTrabajo"/>
        <w:numPr>
          <w:ilvl w:val="0"/>
          <w:numId w:val="9"/>
        </w:numPr>
        <w:spacing w:line="256" w:lineRule="auto"/>
      </w:pPr>
      <w:r>
        <w:rPr>
          <w:b/>
          <w:bCs/>
        </w:rPr>
        <w:t>Representación</w:t>
      </w:r>
      <w:r>
        <w:t xml:space="preserve">: Será la forma en que se irán guardando los valores dentro de la solución. En nuestro caso utilizaremos una </w:t>
      </w:r>
      <w:r>
        <w:rPr>
          <w:u w:val="single"/>
        </w:rPr>
        <w:t>codificación real</w:t>
      </w:r>
      <w:r>
        <w:t xml:space="preserve">, es decir, se guardarán los parámetros reales en la solución. En nuestro caso, guardamos la red. </w:t>
      </w:r>
    </w:p>
    <w:p w14:paraId="09E8FA77" w14:textId="77777777" w:rsidR="002A3B34" w:rsidRDefault="002A3B34" w:rsidP="002A3B34">
      <w:pPr>
        <w:pStyle w:val="UBUCuerpoTrabajo"/>
        <w:numPr>
          <w:ilvl w:val="0"/>
          <w:numId w:val="9"/>
        </w:numPr>
        <w:spacing w:line="256" w:lineRule="auto"/>
      </w:pPr>
      <w:r>
        <w:rPr>
          <w:b/>
          <w:bCs/>
        </w:rPr>
        <w:t>Búsqueda de la solución inicial</w:t>
      </w:r>
      <w:r>
        <w:t xml:space="preserve">: Se podrá llegar a la solución inicial por diversos caminos, tomando unos valores aleatorios del problema, con una solución previa hallada anteriormente con este mismo algoritmo o utilizando una solución obtenida a partir de otras heurísticas. </w:t>
      </w:r>
    </w:p>
    <w:p w14:paraId="49DD66B2" w14:textId="77777777" w:rsidR="002A3B34" w:rsidRDefault="002A3B34" w:rsidP="002A3B34">
      <w:pPr>
        <w:pStyle w:val="UBUCuerpoTrabajo"/>
        <w:numPr>
          <w:ilvl w:val="0"/>
          <w:numId w:val="9"/>
        </w:numPr>
        <w:spacing w:line="256" w:lineRule="auto"/>
      </w:pPr>
      <w:r>
        <w:rPr>
          <w:b/>
          <w:bCs/>
        </w:rPr>
        <w:lastRenderedPageBreak/>
        <w:t>Mecanismo de transición</w:t>
      </w:r>
      <w:r>
        <w:t xml:space="preserve"> </w:t>
      </w:r>
      <w:r>
        <w:rPr>
          <w:b/>
          <w:bCs/>
        </w:rPr>
        <w:t xml:space="preserve">entre soluciones: </w:t>
      </w:r>
      <w:r>
        <w:t xml:space="preserve">en este caso utilizamos el concepto de vecindad. </w:t>
      </w:r>
    </w:p>
    <w:p w14:paraId="4DB98EBC" w14:textId="77777777" w:rsidR="002A3B34" w:rsidRDefault="002A3B34" w:rsidP="002A3B34">
      <w:pPr>
        <w:pStyle w:val="UBUCuerpoTrabajo"/>
        <w:numPr>
          <w:ilvl w:val="0"/>
          <w:numId w:val="9"/>
        </w:numPr>
        <w:spacing w:line="256" w:lineRule="auto"/>
      </w:pPr>
      <w:r>
        <w:rPr>
          <w:b/>
          <w:bCs/>
        </w:rPr>
        <w:t>Secuencia de enfriamiento</w:t>
      </w:r>
    </w:p>
    <w:p w14:paraId="62A5947E" w14:textId="3E8C8ECD" w:rsidR="002A3B34" w:rsidRDefault="002A3B34" w:rsidP="002A3B34">
      <w:pPr>
        <w:pStyle w:val="Ttulo3"/>
        <w:jc w:val="left"/>
        <w:rPr>
          <w:i/>
          <w:iCs/>
        </w:rPr>
      </w:pPr>
      <w:bookmarkStart w:id="25" w:name="_Toc75306348"/>
      <w:bookmarkStart w:id="26" w:name="_Toc76592144"/>
      <w:r>
        <w:rPr>
          <w:i/>
          <w:iCs/>
        </w:rPr>
        <w:t>Mecanismo de transición entre soluciones – Vecindad</w:t>
      </w:r>
      <w:bookmarkEnd w:id="25"/>
      <w:bookmarkEnd w:id="26"/>
    </w:p>
    <w:p w14:paraId="053E8995" w14:textId="77777777" w:rsidR="002A3B34" w:rsidRDefault="002A3B34" w:rsidP="002A3B34">
      <w:pPr>
        <w:pStyle w:val="UBUCuerpoTrabajo"/>
      </w:pPr>
      <w:r>
        <w:t xml:space="preserve">Este mecanismo consistirá en la búsqueda de la posible nueva solución al problema. Nos encargaremos de generar una nueva solución utilizando el concepto de vecindad, tras ello, calcularemos cuál de las soluciones es mejor para el problema, si la actual o la que teníamos anteriormente y, por último, si esta fuera peor pasaremos a utilizar el criterio de aceptación. </w:t>
      </w:r>
    </w:p>
    <w:p w14:paraId="4B30CA82" w14:textId="77777777" w:rsidR="002A3B34" w:rsidRDefault="002A3B34" w:rsidP="002A3B34">
      <w:pPr>
        <w:pStyle w:val="UBUCuerpoTrabajo"/>
      </w:pPr>
      <w:r>
        <w:t>Como describimos en la descripción del proceso, definiremos cada uno de los pasos a seguir.</w:t>
      </w:r>
    </w:p>
    <w:p w14:paraId="29D5AB9A" w14:textId="77777777" w:rsidR="002A3B34" w:rsidRDefault="002A3B34" w:rsidP="002A3B34">
      <w:pPr>
        <w:pStyle w:val="UBUCuerpoTrabajo"/>
        <w:numPr>
          <w:ilvl w:val="0"/>
          <w:numId w:val="9"/>
        </w:numPr>
        <w:spacing w:line="256" w:lineRule="auto"/>
      </w:pPr>
      <w:r>
        <w:rPr>
          <w:b/>
          <w:bCs/>
        </w:rPr>
        <w:t>Generación de una solución candidata</w:t>
      </w:r>
      <w:r>
        <w:t xml:space="preserve">: Para generar una posible solución al problema utilizamos el concepto de vecindad, la vecindad será el conjunto de movimientos posibles. La estructura de vecindad define para cada solución existe un conjunto soluciones cercanas a esta en algún sentido. Una vez tenemos este conjunto vecindad se realiza la selección de un elemento de la misma, un vecino candidato del que obtendremos una posible solución candidata al problema.  </w:t>
      </w:r>
    </w:p>
    <w:p w14:paraId="05250CA3" w14:textId="77777777" w:rsidR="002A3B34" w:rsidRDefault="002A3B34" w:rsidP="002A3B34">
      <w:pPr>
        <w:pStyle w:val="UBUCuerpoTrabajo"/>
        <w:numPr>
          <w:ilvl w:val="0"/>
          <w:numId w:val="9"/>
        </w:numPr>
        <w:spacing w:line="256" w:lineRule="auto"/>
      </w:pPr>
      <w:r>
        <w:rPr>
          <w:b/>
          <w:bCs/>
        </w:rPr>
        <w:t xml:space="preserve">Cálculo de la mejor solución: </w:t>
      </w:r>
      <w:r>
        <w:t xml:space="preserve">Tras obtener el vecino, obtendremos una solución candidata utilizando este. Una vez tenemos las dos soluciones, la inicial y la candidata, obtenemos la diferencia entre estas, si esta diferencia fuera positiva, no modificamos la solución previa, pero si fuera negativa, tomaremos la solución candidata como la actual del problema. </w:t>
      </w:r>
    </w:p>
    <w:p w14:paraId="79628CF2" w14:textId="77777777" w:rsidR="002A3B34" w:rsidRDefault="002A3B34" w:rsidP="002A3B34">
      <w:pPr>
        <w:pStyle w:val="UBUCuerpoTrabajo"/>
        <w:numPr>
          <w:ilvl w:val="0"/>
          <w:numId w:val="9"/>
        </w:numPr>
        <w:spacing w:line="256" w:lineRule="auto"/>
      </w:pPr>
      <w:r>
        <w:rPr>
          <w:b/>
          <w:bCs/>
        </w:rPr>
        <w:t xml:space="preserve">Uso del criterio de aceptación: </w:t>
      </w:r>
      <w:r>
        <w:t xml:space="preserve">Una vez hemos calculado la diferencia, si consideramos que la solución inicial es mejor que la candidata, vamos a utilizar un criterio de aceptación. Este criterio se utiliza para no quedarnos en óptimos locales y abrir la búsqueda de soluciones a otras partes del vecindario. Este criterio de aceptación consiste en comprobar si un número aleatorio en el conjunto de números entre [0-1] sea menor que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diff</m:t>
                </m:r>
              </m:num>
              <m:den>
                <m:r>
                  <w:rPr>
                    <w:rFonts w:ascii="Cambria Math" w:hAnsi="Cambria Math"/>
                  </w:rPr>
                  <m:t>T</m:t>
                </m:r>
              </m:den>
            </m:f>
            <m:r>
              <w:rPr>
                <w:rFonts w:ascii="Cambria Math" w:hAnsi="Cambria Math"/>
              </w:rPr>
              <m:t>)</m:t>
            </m:r>
          </m:sup>
        </m:sSup>
      </m:oMath>
      <w:r>
        <w:rPr>
          <w:rFonts w:eastAsiaTheme="minorEastAsia"/>
        </w:rPr>
        <w:t xml:space="preserve">, siendo </w:t>
      </w:r>
      <w:r>
        <w:rPr>
          <w:rFonts w:eastAsiaTheme="minorEastAsia"/>
          <w:i/>
          <w:iCs/>
        </w:rPr>
        <w:t>diff</w:t>
      </w:r>
      <w:r>
        <w:rPr>
          <w:rFonts w:eastAsiaTheme="minorEastAsia"/>
        </w:rPr>
        <w:t xml:space="preserve"> la diferencia entre las dos soluciones y T la temperatura actual. </w:t>
      </w:r>
    </w:p>
    <w:p w14:paraId="54C627E8" w14:textId="17BAEDAB" w:rsidR="002A3B34" w:rsidRDefault="002A3B34" w:rsidP="002A3B34">
      <w:pPr>
        <w:pStyle w:val="Ttulo3"/>
        <w:rPr>
          <w:i/>
          <w:iCs/>
        </w:rPr>
      </w:pPr>
      <w:bookmarkStart w:id="27" w:name="_Toc75306349"/>
      <w:bookmarkStart w:id="28" w:name="_Toc76592145"/>
      <w:r>
        <w:rPr>
          <w:i/>
          <w:iCs/>
        </w:rPr>
        <w:t>Secuencia de enfriamiento</w:t>
      </w:r>
      <w:bookmarkEnd w:id="27"/>
      <w:bookmarkEnd w:id="28"/>
    </w:p>
    <w:p w14:paraId="50F5E332" w14:textId="77777777" w:rsidR="002A3B34" w:rsidRDefault="002A3B34" w:rsidP="002A3B34">
      <w:pPr>
        <w:pStyle w:val="UBUCuerpoTrabajo"/>
      </w:pPr>
      <w:r>
        <w:t xml:space="preserve">La secuencia de enfriamiento se basa en cómo vamos reduciendo el valor de la Temperatura en cada una de las iteraciones para llegar de la que tomamos como temperatura inicial del problema a la final. Para realizar este proceso, necesitamos unos parámetros iniciales, que serán la temperatura inicial, L y la temperatura final. </w:t>
      </w:r>
    </w:p>
    <w:p w14:paraId="0419CEEF" w14:textId="77777777" w:rsidR="002A3B34" w:rsidRDefault="002A3B34" w:rsidP="002A3B34">
      <w:pPr>
        <w:pStyle w:val="UBUCuerpoTrabajo"/>
        <w:numPr>
          <w:ilvl w:val="0"/>
          <w:numId w:val="10"/>
        </w:numPr>
        <w:spacing w:line="256" w:lineRule="auto"/>
      </w:pPr>
      <w:r>
        <w:rPr>
          <w:b/>
          <w:bCs/>
        </w:rPr>
        <w:t>Temperatura inicial:</w:t>
      </w:r>
      <w:r>
        <w:t xml:space="preserve"> Este valor lo obtendremos multiplicando el valor de la solución que tomamos como inicial por 0,4. </w:t>
      </w:r>
    </w:p>
    <w:p w14:paraId="6D244B29" w14:textId="77777777" w:rsidR="002A3B34" w:rsidRDefault="002A3B34" w:rsidP="002A3B34">
      <w:pPr>
        <w:pStyle w:val="UBUCuerpoTrabajo"/>
        <w:numPr>
          <w:ilvl w:val="0"/>
          <w:numId w:val="10"/>
        </w:numPr>
        <w:spacing w:line="256" w:lineRule="auto"/>
      </w:pPr>
      <w:r>
        <w:rPr>
          <w:b/>
          <w:bCs/>
        </w:rPr>
        <w:t xml:space="preserve">L: </w:t>
      </w:r>
      <w:r>
        <w:t>Denominamos L al número total de iteraciones que realizamos para la búsqueda de la solución a nuestro problema.</w:t>
      </w:r>
    </w:p>
    <w:p w14:paraId="246467C5" w14:textId="77777777" w:rsidR="002A3B34" w:rsidRDefault="002A3B34" w:rsidP="002A3B34">
      <w:pPr>
        <w:pStyle w:val="UBUCuerpoTrabajo"/>
        <w:numPr>
          <w:ilvl w:val="0"/>
          <w:numId w:val="10"/>
        </w:numPr>
        <w:spacing w:line="256" w:lineRule="auto"/>
      </w:pPr>
      <w:r>
        <w:rPr>
          <w:b/>
          <w:bCs/>
        </w:rPr>
        <w:t>Temperatura final:</w:t>
      </w:r>
      <w:r>
        <w:t xml:space="preserve"> La temperatura final es un valor muy próximo a cero, que será el valor al que llegaremos tras las diversas reducciones del parámetro temperatura. </w:t>
      </w:r>
    </w:p>
    <w:p w14:paraId="3AEDBE6B" w14:textId="77777777" w:rsidR="002A3B34" w:rsidRDefault="002A3B34" w:rsidP="002A3B34">
      <w:pPr>
        <w:pStyle w:val="UBUCuerpoTrabajo"/>
      </w:pPr>
      <w:r>
        <w:lastRenderedPageBreak/>
        <w:t xml:space="preserve">Una vez tenemos estos valores iniciales procedemos a hacer las diversas iteraciones marcadas por el parámetro L. Estas iteraciones las realizaremos hasta que la temperatura actual sea mayor que la temperatura final escogida. </w:t>
      </w:r>
    </w:p>
    <w:p w14:paraId="4DAEDE25" w14:textId="6043F87F" w:rsidR="00F55467" w:rsidRDefault="002A3B34" w:rsidP="002A3B34">
      <w:pPr>
        <w:pStyle w:val="UBUCuerpoTrabajo"/>
      </w:pPr>
      <w:r>
        <w:t>En cada iteración obtendremos una nueva temperatura, que hallaremos mediante una secuencia de enfriamiento entre las diversas opciones que hay. En nuestro caso hemos implementado cinco posibles secuencias</w:t>
      </w:r>
      <w:r w:rsidR="002A1E46">
        <w:t xml:space="preserve"> </w:t>
      </w:r>
      <w:r w:rsidR="002A1E46">
        <w:fldChar w:fldCharType="begin"/>
      </w:r>
      <w:r w:rsidR="002A1E46">
        <w:instrText xml:space="preserve"> ADDIN ZOTERO_ITEM CSL_CITATION {"citationID":"zGL7u3nt","properties":{"formattedCitation":"[5]","plainCitation":"[5]","noteIndex":0},"citationItems":[{"id":253,"uris":["http://zotero.org/users/7067728/items/HW8RJ92G"],"uri":["http://zotero.org/users/7067728/items/HW8RJ92G"],"itemData":{"id":253,"type":"book","publisher":"John Wiley &amp; Sons.","title":"Metaheuristics: from design to implementation (Vol. 74).","volume":"74","author":[{"family":"Talbi, E. G.","given":""}],"issued":{"date-parts":[["2009"]]}}}],"schema":"https://github.com/citation-style-language/schema/raw/master/csl-citation.json"} </w:instrText>
      </w:r>
      <w:r w:rsidR="002A1E46">
        <w:fldChar w:fldCharType="separate"/>
      </w:r>
      <w:r w:rsidR="002A1E46" w:rsidRPr="002A1E46">
        <w:rPr>
          <w:rFonts w:cs="Liberation Serif"/>
        </w:rPr>
        <w:t>[5]</w:t>
      </w:r>
      <w:r w:rsidR="002A1E46">
        <w:fldChar w:fldCharType="end"/>
      </w:r>
      <w:r w:rsidR="00F55467">
        <w:t xml:space="preserve">. Estas secuencias de enfriamiento son: </w:t>
      </w:r>
    </w:p>
    <w:p w14:paraId="488D1206" w14:textId="77777777" w:rsidR="00F55467" w:rsidRDefault="00F55467" w:rsidP="002A3B34">
      <w:pPr>
        <w:pStyle w:val="UBUCuerpoTrabajo"/>
        <w:numPr>
          <w:ilvl w:val="0"/>
          <w:numId w:val="11"/>
        </w:numPr>
        <w:spacing w:line="256" w:lineRule="auto"/>
      </w:pPr>
      <w:r>
        <w:rPr>
          <w:b/>
          <w:bCs/>
        </w:rPr>
        <w:t xml:space="preserve">Secuencia de enfriamiento lineal: </w:t>
      </w:r>
      <w:r>
        <w:t xml:space="preserve">Calcula la nueva temperatura de la iteración utilizando una función lineal. La nueva temperatura será la resta entre la actual y la iteración en que nos encontramos multiplicada por un parámetro beta. </w:t>
      </w:r>
    </w:p>
    <w:p w14:paraId="66F94F30" w14:textId="77777777" w:rsidR="00F55467" w:rsidRDefault="00F55467" w:rsidP="002A3B34">
      <w:pPr>
        <w:pStyle w:val="UBUCuerpoTrabajo"/>
        <w:numPr>
          <w:ilvl w:val="0"/>
          <w:numId w:val="11"/>
        </w:numPr>
        <w:spacing w:line="256" w:lineRule="auto"/>
      </w:pPr>
      <w:r>
        <w:rPr>
          <w:b/>
          <w:bCs/>
        </w:rPr>
        <w:t>Secuencia de enfriamiento geométrica:</w:t>
      </w:r>
      <w:r>
        <w:t xml:space="preserve"> Se calcula la nueva temperatura utilizando una función geométrica, la nueva temperatura se obtendrá multiplicando la actual por un parámetro pasado </w:t>
      </w:r>
      <w:r>
        <w:rPr>
          <w:i/>
          <w:iCs/>
        </w:rPr>
        <w:t xml:space="preserve">Alpha </w:t>
      </w:r>
      <w:r>
        <w:t>(</w:t>
      </w:r>
      <w:r>
        <w:rPr>
          <w:rFonts w:cs="Liberation Serif"/>
        </w:rPr>
        <w:t xml:space="preserve">α). </w:t>
      </w:r>
    </w:p>
    <w:p w14:paraId="055FCA92" w14:textId="77777777" w:rsidR="00F55467" w:rsidRDefault="00F55467" w:rsidP="002A3B34">
      <w:pPr>
        <w:pStyle w:val="UBUCuerpoTrabajo"/>
        <w:numPr>
          <w:ilvl w:val="0"/>
          <w:numId w:val="11"/>
        </w:numPr>
        <w:spacing w:line="256" w:lineRule="auto"/>
      </w:pPr>
      <w:r>
        <w:rPr>
          <w:b/>
          <w:bCs/>
        </w:rPr>
        <w:t xml:space="preserve">Secuencia de enfriamiento logarítmica: </w:t>
      </w:r>
      <w:r>
        <w:t xml:space="preserve">Calculamos la nueva temperatura utilizando una función logarítmica, que será la división de la temperatura inicial fijada entre </w:t>
      </w:r>
      <m:oMath>
        <m:r>
          <w:rPr>
            <w:rFonts w:ascii="Cambria Math" w:hAnsi="Cambria Math"/>
          </w:rPr>
          <m:t>1+(α*</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1+iteraciónActual</m:t>
                </m:r>
              </m:e>
            </m:d>
          </m:e>
        </m:func>
        <m:r>
          <w:rPr>
            <w:rFonts w:ascii="Cambria Math" w:hAnsi="Cambria Math"/>
          </w:rPr>
          <m:t>)</m:t>
        </m:r>
      </m:oMath>
      <w:r>
        <w:rPr>
          <w:rFonts w:eastAsiaTheme="minorEastAsia"/>
        </w:rPr>
        <w:t>.</w:t>
      </w:r>
    </w:p>
    <w:p w14:paraId="46EAE641" w14:textId="77777777" w:rsidR="00F55467" w:rsidRDefault="00F55467" w:rsidP="002A3B34">
      <w:pPr>
        <w:pStyle w:val="UBUCuerpoTrabajo"/>
        <w:numPr>
          <w:ilvl w:val="0"/>
          <w:numId w:val="11"/>
        </w:numPr>
        <w:spacing w:line="256" w:lineRule="auto"/>
      </w:pPr>
      <w:r>
        <w:rPr>
          <w:b/>
          <w:bCs/>
        </w:rPr>
        <w:t>Secuencia de enfriamiento de Cauchy</w:t>
      </w:r>
      <w:r>
        <w:t xml:space="preserve">: La nueva temperatura se calcula usando una progresión de Cauchy. Esta temperatura se hallará dividiendo la temperatura inicial fijada inicialmente entre </w:t>
      </w:r>
      <m:oMath>
        <m:r>
          <w:rPr>
            <w:rFonts w:ascii="Cambria Math" w:hAnsi="Cambria Math"/>
          </w:rPr>
          <m:t>1+iteraciónActual</m:t>
        </m:r>
      </m:oMath>
      <w:r>
        <w:rPr>
          <w:rFonts w:eastAsiaTheme="minorEastAsia"/>
        </w:rPr>
        <w:t>.</w:t>
      </w:r>
    </w:p>
    <w:p w14:paraId="3C9033B0" w14:textId="77777777" w:rsidR="00F55467" w:rsidRDefault="00F55467" w:rsidP="002A3B34">
      <w:pPr>
        <w:pStyle w:val="UBUCuerpoTrabajo"/>
        <w:numPr>
          <w:ilvl w:val="0"/>
          <w:numId w:val="11"/>
        </w:numPr>
        <w:spacing w:line="256" w:lineRule="auto"/>
      </w:pPr>
      <w:r>
        <w:rPr>
          <w:b/>
          <w:bCs/>
        </w:rPr>
        <w:t>Secuencia de enfriamiento de Cauchy Modificado</w:t>
      </w:r>
      <w:r>
        <w:t xml:space="preserve">: Se calculará la temperatura con la progresión de Cauchy Modificado. Calcularemos por una parte un parámetro </w:t>
      </w:r>
      <m:oMath>
        <m:r>
          <w:rPr>
            <w:rFonts w:ascii="Cambria Math" w:hAnsi="Cambria Math"/>
          </w:rPr>
          <m:t>β=temperaturaInicial-</m:t>
        </m:r>
        <m:f>
          <m:fPr>
            <m:ctrlPr>
              <w:rPr>
                <w:rFonts w:ascii="Cambria Math" w:hAnsi="Cambria Math"/>
                <w:i/>
              </w:rPr>
            </m:ctrlPr>
          </m:fPr>
          <m:num>
            <m:r>
              <w:rPr>
                <w:rFonts w:ascii="Cambria Math" w:hAnsi="Cambria Math"/>
              </w:rPr>
              <m:t>temperaturaFinal</m:t>
            </m:r>
          </m:num>
          <m:den>
            <m:d>
              <m:dPr>
                <m:ctrlPr>
                  <w:rPr>
                    <w:rFonts w:ascii="Cambria Math" w:hAnsi="Cambria Math"/>
                    <w:i/>
                  </w:rPr>
                </m:ctrlPr>
              </m:dPr>
              <m:e>
                <m:r>
                  <w:rPr>
                    <w:rFonts w:ascii="Cambria Math" w:hAnsi="Cambria Math"/>
                  </w:rPr>
                  <m:t>L-1</m:t>
                </m:r>
              </m:e>
            </m:d>
            <m:r>
              <w:rPr>
                <w:rFonts w:ascii="Cambria Math" w:hAnsi="Cambria Math"/>
              </w:rPr>
              <m:t xml:space="preserve"> × temperaturaInicial × temperaturaFinal</m:t>
            </m:r>
          </m:den>
        </m:f>
      </m:oMath>
      <w:r>
        <w:rPr>
          <w:rFonts w:eastAsiaTheme="minorEastAsia"/>
        </w:rPr>
        <w:t xml:space="preserve"> y una vez tenemos este </w:t>
      </w:r>
      <w:r>
        <w:rPr>
          <w:rFonts w:eastAsiaTheme="minorEastAsia"/>
          <w:i/>
          <w:iCs/>
        </w:rPr>
        <w:t>Betha</w:t>
      </w:r>
      <w:r>
        <w:rPr>
          <w:rFonts w:eastAsiaTheme="minorEastAsia"/>
        </w:rPr>
        <w:t xml:space="preserve">, la temperatura actual será la previa entre </w:t>
      </w:r>
      <m:oMath>
        <m:r>
          <w:rPr>
            <w:rFonts w:ascii="Cambria Math" w:eastAsiaTheme="minorEastAsia" w:hAnsi="Cambria Math"/>
          </w:rPr>
          <m:t>1+ β×temperaturaActual</m:t>
        </m:r>
      </m:oMath>
      <w:r>
        <w:rPr>
          <w:rFonts w:eastAsiaTheme="minorEastAsia"/>
        </w:rPr>
        <w:t>.</w:t>
      </w:r>
    </w:p>
    <w:p w14:paraId="031BCC3F" w14:textId="4D5C30B5" w:rsidR="00F55467" w:rsidRDefault="00F55467" w:rsidP="001D0FD5">
      <w:pPr>
        <w:pStyle w:val="Ttulo2"/>
        <w:numPr>
          <w:ilvl w:val="0"/>
          <w:numId w:val="1"/>
        </w:numPr>
      </w:pPr>
      <w:bookmarkStart w:id="29" w:name="_Toc76592146"/>
      <w:r>
        <w:t>Red</w:t>
      </w:r>
      <w:bookmarkEnd w:id="29"/>
    </w:p>
    <w:p w14:paraId="5C77302D" w14:textId="5FDF9486" w:rsidR="00F55467" w:rsidRDefault="00F55467" w:rsidP="002A3B34">
      <w:pPr>
        <w:pStyle w:val="UBUCuerpoTrabajo"/>
      </w:pPr>
      <w:r>
        <w:t>En este apartado definiremos el concepto de red</w:t>
      </w:r>
      <w:r w:rsidR="002A1E46">
        <w:t xml:space="preserve"> </w:t>
      </w:r>
      <w:r w:rsidR="002A1E46">
        <w:fldChar w:fldCharType="begin"/>
      </w:r>
      <w:r w:rsidR="002A1E46">
        <w:instrText xml:space="preserve"> ADDIN ZOTERO_ITEM CSL_CITATION {"citationID":"pF8WfwHB","properties":{"formattedCitation":"[2]","plainCitation":"[2]","noteIndex":0},"citationItems":[{"id":250,"uris":["http://zotero.org/users/7067728/items/6Y5JWZW6"],"uri":["http://zotero.org/users/7067728/items/6Y5JWZW6"],"itemData":{"id":250,"type":"chapter","container-title":"The structure and function of complex networks","page":"167-256","title":"Newman, M. E. (2003). The structure and function of complex networks. SIAM review, 45(2), 167-256.","author":[{"family":"M. E.","given":"Newman"}],"issued":{"date-parts":[["2003"]]}}}],"schema":"https://github.com/citation-style-language/schema/raw/master/csl-citation.json"} </w:instrText>
      </w:r>
      <w:r w:rsidR="002A1E46">
        <w:fldChar w:fldCharType="separate"/>
      </w:r>
      <w:r w:rsidR="002A1E46" w:rsidRPr="002A1E46">
        <w:rPr>
          <w:rFonts w:cs="Liberation Serif"/>
        </w:rPr>
        <w:t>[2]</w:t>
      </w:r>
      <w:r w:rsidR="002A1E46">
        <w:fldChar w:fldCharType="end"/>
      </w:r>
      <w:r>
        <w:t xml:space="preserve">, para explicar qué es una red, debemos explicar sus partes. Una red es un conjunto de nodos y los enlaces que relacionan estos nodos. Cada red tendrá un tamaño determinado por el número de nodos de esta. </w:t>
      </w:r>
    </w:p>
    <w:p w14:paraId="63801D64" w14:textId="41434B90" w:rsidR="00F55467" w:rsidRDefault="00F55467" w:rsidP="002A3B34">
      <w:pPr>
        <w:pStyle w:val="UBUCuerpoTrabajo"/>
      </w:pPr>
      <w:r>
        <w:t xml:space="preserve">En lo relativo a los </w:t>
      </w:r>
      <w:r w:rsidRPr="00A36E78">
        <w:rPr>
          <w:b/>
          <w:bCs/>
        </w:rPr>
        <w:t>nodos</w:t>
      </w:r>
      <w:r>
        <w:t>, estos pueden ser de un solo tipo en toda la red o puede haber nodos de varios tipos en la misma red. Si estos nodos son de un solo tipo se denominan redes unimodales, como en nuestro caso. Las redes que encontramos en nuestra aplicación son redes unimodales, ya que los nodos son todos del mismo tipo, en la primera red, encontramos que todos los nodos son alumnos y en la procesada, cada uno de los nodos es una clase.</w:t>
      </w:r>
      <w:r w:rsidR="002A1E46">
        <w:t xml:space="preserve"> </w:t>
      </w:r>
      <w:r w:rsidR="002A1E46">
        <w:fldChar w:fldCharType="begin"/>
      </w:r>
      <w:r w:rsidR="002A1E46">
        <w:instrText xml:space="preserve"> ADDIN ZOTERO_ITEM CSL_CITATION {"citationID":"1paXB9cI","properties":{"formattedCitation":"[6]","plainCitation":"[6]","noteIndex":0},"citationItems":[{"id":255,"uris":["http://zotero.org/users/7067728/items/QPEIL8XL"],"uri":["http://zotero.org/users/7067728/items/QPEIL8XL"],"itemData":{"id":255,"type":"article-journal","language":"es","page":"92","source":"Zotero","title":"Redes y Sistemas Complejos Cuarto Curso del Grado en Ingeniería Informática","author":[{"family":"García","given":"Oscar Cordón"}]}}],"schema":"https://github.com/citation-style-language/schema/raw/master/csl-citation.json"} </w:instrText>
      </w:r>
      <w:r w:rsidR="002A1E46">
        <w:fldChar w:fldCharType="separate"/>
      </w:r>
      <w:r w:rsidR="002A1E46" w:rsidRPr="002A1E46">
        <w:rPr>
          <w:rFonts w:cs="Liberation Serif"/>
        </w:rPr>
        <w:t>[6]</w:t>
      </w:r>
      <w:r w:rsidR="002A1E46">
        <w:fldChar w:fldCharType="end"/>
      </w:r>
    </w:p>
    <w:p w14:paraId="44F47D83" w14:textId="77777777" w:rsidR="002A3B34" w:rsidRDefault="002A3B34" w:rsidP="002A3B34">
      <w:pPr>
        <w:pStyle w:val="UBUCuerpoTrabajo"/>
      </w:pPr>
      <w:r>
        <w:t>Además, cada nodo de la red puede tener unos atributos. Estos atributos nos aportan información sobre el nodo con que se relacionan. Los atributos pueden ser de distintos tipos y se podrían crear diccionarios que recojan toda la información relativa a los nodos de la red.</w:t>
      </w:r>
    </w:p>
    <w:p w14:paraId="727FF1EA" w14:textId="1893966E" w:rsidR="00F55467" w:rsidRDefault="002A3B34" w:rsidP="002A3B34">
      <w:pPr>
        <w:pStyle w:val="UBUCuerpoTrabajo"/>
      </w:pPr>
      <w:r>
        <w:t xml:space="preserve">Por otra parte, se encuentran los </w:t>
      </w:r>
      <w:r w:rsidRPr="00A36E78">
        <w:rPr>
          <w:b/>
          <w:bCs/>
        </w:rPr>
        <w:t>enlaces</w:t>
      </w:r>
      <w:r>
        <w:t xml:space="preserve">, los enlaces son el modo en que se relacionan los nodos de la red. Las redes se pueden dividir en dos tipos en función de los enlaces, redes dirigidas y redes no dirigidas. En las redes no dirigidas los enlaces muestran únicamente una relación entre dos nodos, este sería el caso de nuestra red, una clase se relaciona con otra si hubiera un hermano en cada una de ellas. Respecto a las redes dirigidas, los enlaces muestran un sentido, uno de los nodos será el padre y el que se </w:t>
      </w:r>
      <w:r>
        <w:lastRenderedPageBreak/>
        <w:t>relaciona con este su hijo, habiendo una relación jerárquica entre ellos. Además, podrían existir auto-enlaces dentro de una red dirigida, lo que implicaría que el origen y el destino del enlace son el mismo nodo.</w:t>
      </w:r>
      <w:r w:rsidR="002A1E46">
        <w:t xml:space="preserve"> </w:t>
      </w:r>
      <w:r w:rsidR="002A1E46">
        <w:fldChar w:fldCharType="begin"/>
      </w:r>
      <w:r w:rsidR="002A1E46">
        <w:instrText xml:space="preserve"> ADDIN ZOTERO_ITEM CSL_CITATION {"citationID":"bUpZuh2T","properties":{"formattedCitation":"[7]","plainCitation":"[7]","noteIndex":0},"citationItems":[{"id":261,"uris":["http://zotero.org/users/7067728/items/XMK8MZCX"],"uri":["http://zotero.org/users/7067728/items/XMK8MZCX"],"itemData":{"id":261,"type":"article-journal","language":"es","page":"25","source":"Zotero","title":"Nodos círculos Arcos (flechas) sólo es posible desplazarse en un solo sentido Aristas (líneas) es posible desplazarse en ambos sentidos (2,3), (5,6)","author":[{"family":"Mocholí","given":"M"}]}}],"schema":"https://github.com/citation-style-language/schema/raw/master/csl-citation.json"} </w:instrText>
      </w:r>
      <w:r w:rsidR="002A1E46">
        <w:fldChar w:fldCharType="separate"/>
      </w:r>
      <w:r w:rsidR="002A1E46" w:rsidRPr="002A1E46">
        <w:rPr>
          <w:rFonts w:cs="Liberation Serif"/>
        </w:rPr>
        <w:t>[7]</w:t>
      </w:r>
      <w:r w:rsidR="002A1E46">
        <w:fldChar w:fldCharType="end"/>
      </w:r>
    </w:p>
    <w:p w14:paraId="31708A5B" w14:textId="77777777" w:rsidR="002A3B34" w:rsidRDefault="002A3B34" w:rsidP="002A3B34">
      <w:pPr>
        <w:pStyle w:val="UBUCuerpoTrabajo"/>
      </w:pPr>
      <w:r>
        <w:t>Además, teniendo en cuenta el número de enlaces que encontramos en cada nodo, se puede distinguir entre redes simples o complejas. Las redes simples son aquellas en que por cada par de nodos hay un máximo de un enlace. Si se encontrase más de un enlace por par de nodos, se denominaría red compleja.</w:t>
      </w:r>
    </w:p>
    <w:p w14:paraId="457891B6" w14:textId="77777777" w:rsidR="002A3B34" w:rsidRDefault="002A3B34" w:rsidP="002A3B34">
      <w:pPr>
        <w:pStyle w:val="UBUCuerpoTrabajo"/>
      </w:pPr>
      <w:r>
        <w:t>En nuestro proyecto encontramos dos redes diferenciadas. En la primera red, cada uno de los nodos representa a un alumno del colegio, estos nodos, tienen unos atributos relativos al curso, clase y etapa a la que pertenece el nodo. Los enlaces que encontramos en esta primera red son pertenencia a la misma clase, además de encontrarse enlaces que relacionan hermanos. Mostramos un ejemplo a continuación, hemos coloreado cada etapa en un tono diferente, siendo infantil el tono rosado, primaria el naranja y secundaria el azul.</w:t>
      </w:r>
    </w:p>
    <w:p w14:paraId="71A9618A" w14:textId="77777777" w:rsidR="00D22DF5" w:rsidRDefault="002A3B34" w:rsidP="00D22DF5">
      <w:pPr>
        <w:pStyle w:val="UBUCuerpoTrabajo"/>
        <w:keepNext/>
      </w:pPr>
      <w:r>
        <w:rPr>
          <w:noProof/>
        </w:rPr>
        <w:drawing>
          <wp:inline distT="0" distB="0" distL="0" distR="0" wp14:anchorId="1105A78D" wp14:editId="20F98878">
            <wp:extent cx="5400040" cy="5400040"/>
            <wp:effectExtent l="0" t="0" r="0" b="0"/>
            <wp:docPr id="2" name="Imagen 2" descr="Red inicial del proyecto. Red de cl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Red inicial del proyecto. Red de clases. "/>
                    <pic:cNvPicPr/>
                  </pic:nvPicPr>
                  <pic:blipFill>
                    <a:blip r:embed="rId1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3D7AC5FD" w14:textId="3B0E0F25" w:rsidR="002A3B34" w:rsidRDefault="00D22DF5" w:rsidP="00590763">
      <w:pPr>
        <w:pStyle w:val="Descripcin"/>
        <w:ind w:firstLine="0"/>
      </w:pPr>
      <w:bookmarkStart w:id="30" w:name="_Toc75893102"/>
      <w:bookmarkStart w:id="31" w:name="_Toc76592114"/>
      <w:r>
        <w:t xml:space="preserve">Ilustración </w:t>
      </w:r>
      <w:r>
        <w:fldChar w:fldCharType="begin"/>
      </w:r>
      <w:r>
        <w:instrText xml:space="preserve"> SEQ Ilustración \* ARABIC </w:instrText>
      </w:r>
      <w:r>
        <w:fldChar w:fldCharType="separate"/>
      </w:r>
      <w:r w:rsidR="00C715B1">
        <w:rPr>
          <w:noProof/>
        </w:rPr>
        <w:t>1</w:t>
      </w:r>
      <w:r>
        <w:fldChar w:fldCharType="end"/>
      </w:r>
      <w:r>
        <w:t>- Red completa del colegio.</w:t>
      </w:r>
      <w:bookmarkEnd w:id="30"/>
      <w:bookmarkEnd w:id="31"/>
    </w:p>
    <w:p w14:paraId="2A0A50B4" w14:textId="77777777" w:rsidR="002A3B34" w:rsidRDefault="002A3B34" w:rsidP="002A3B34">
      <w:pPr>
        <w:pStyle w:val="UBUCuerpoTrabajo"/>
      </w:pPr>
      <w:r>
        <w:lastRenderedPageBreak/>
        <w:t>En segundo lugar, mostramos un ejemplo de la red de clases. Esta red es una simplificación de la anterior. En ella cada uno de los nodos es una de las clases del colegio y se encuentra un enlace entre dos nodos si hay un hermano en cada una de ellas. Por ejemplo, si hubiera un hermano en primero de primaria A y su hermano se encontrase en sexto de primaria A, habría un enlace entre los dos nodos primaria1A y primaria6A.</w:t>
      </w:r>
    </w:p>
    <w:p w14:paraId="0A408B7F" w14:textId="77777777" w:rsidR="00D22DF5" w:rsidRDefault="002A3B34" w:rsidP="00D22DF5">
      <w:pPr>
        <w:pStyle w:val="UBUCuerpoTrabajo"/>
        <w:keepNext/>
      </w:pPr>
      <w:r>
        <w:rPr>
          <w:noProof/>
        </w:rPr>
        <w:drawing>
          <wp:inline distT="0" distB="0" distL="0" distR="0" wp14:anchorId="1FF51892" wp14:editId="18BC5CA1">
            <wp:extent cx="5400040" cy="4050030"/>
            <wp:effectExtent l="0" t="0" r="0" b="7620"/>
            <wp:docPr id="3" name="Imagen 3" descr="Red de clases del cole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d de clases del colegio."/>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8C6E267" w14:textId="5C04683D" w:rsidR="002A3B34" w:rsidRPr="00A36E78" w:rsidRDefault="00D22DF5" w:rsidP="00590763">
      <w:pPr>
        <w:pStyle w:val="Descripcin"/>
        <w:ind w:firstLine="0"/>
      </w:pPr>
      <w:bookmarkStart w:id="32" w:name="_Toc75893103"/>
      <w:bookmarkStart w:id="33" w:name="_Toc76592115"/>
      <w:r>
        <w:t xml:space="preserve">Ilustración </w:t>
      </w:r>
      <w:r>
        <w:fldChar w:fldCharType="begin"/>
      </w:r>
      <w:r>
        <w:instrText xml:space="preserve"> SEQ Ilustración \* ARABIC </w:instrText>
      </w:r>
      <w:r>
        <w:fldChar w:fldCharType="separate"/>
      </w:r>
      <w:r w:rsidR="00C715B1">
        <w:rPr>
          <w:noProof/>
        </w:rPr>
        <w:t>2</w:t>
      </w:r>
      <w:r>
        <w:fldChar w:fldCharType="end"/>
      </w:r>
      <w:r>
        <w:t>- Red de clases.</w:t>
      </w:r>
      <w:bookmarkEnd w:id="32"/>
      <w:bookmarkEnd w:id="33"/>
    </w:p>
    <w:p w14:paraId="30E88187" w14:textId="24349569" w:rsidR="002A3B34" w:rsidRDefault="002A3B34" w:rsidP="001D0FD5">
      <w:pPr>
        <w:pStyle w:val="Ttulo2"/>
        <w:numPr>
          <w:ilvl w:val="0"/>
          <w:numId w:val="1"/>
        </w:numPr>
      </w:pPr>
      <w:bookmarkStart w:id="34" w:name="_Toc76592147"/>
      <w:r>
        <w:t>Conectividad</w:t>
      </w:r>
      <w:bookmarkEnd w:id="34"/>
      <w:r>
        <w:t xml:space="preserve"> </w:t>
      </w:r>
    </w:p>
    <w:p w14:paraId="62BDF866" w14:textId="34F990B7" w:rsidR="00F55467" w:rsidRDefault="002A3B34" w:rsidP="002A3B34">
      <w:pPr>
        <w:pStyle w:val="UBUCuerpoTrabajo"/>
      </w:pPr>
      <w:r>
        <w:t>Las redes se pueden diferenciar por cómo es su conectividad</w:t>
      </w:r>
      <w:r w:rsidR="002A1E46">
        <w:t xml:space="preserve"> </w:t>
      </w:r>
      <w:r w:rsidR="002A1E46">
        <w:fldChar w:fldCharType="begin"/>
      </w:r>
      <w:r w:rsidR="002A1E46">
        <w:instrText xml:space="preserve"> ADDIN ZOTERO_ITEM CSL_CITATION {"citationID":"o4gBDz9G","properties":{"formattedCitation":"[8]","plainCitation":"[8]","noteIndex":0},"citationItems":[{"id":262,"uris":["http://zotero.org/users/7067728/items/VW6AURA6"],"uri":["http://zotero.org/users/7067728/items/VW6AURA6"],"itemData":{"id":262,"type":"webpage","title":"Conectividad (teoría de grafos) - Wikipedia, la enciclopedia libre","URL":"https://es.wikipedia.org/wiki/Conectividad_(teor%C3%ADa_de_grafos)","accessed":{"date-parts":[["2021",6,29]]}}}],"schema":"https://github.com/citation-style-language/schema/raw/master/csl-citation.json"} </w:instrText>
      </w:r>
      <w:r w:rsidR="002A1E46">
        <w:fldChar w:fldCharType="separate"/>
      </w:r>
      <w:r w:rsidR="002A1E46" w:rsidRPr="002A1E46">
        <w:rPr>
          <w:rFonts w:cs="Liberation Serif"/>
        </w:rPr>
        <w:t>[8]</w:t>
      </w:r>
      <w:r w:rsidR="002A1E46">
        <w:fldChar w:fldCharType="end"/>
      </w:r>
      <w:r>
        <w:t xml:space="preserve">. Las redes podrían estar </w:t>
      </w:r>
      <w:r w:rsidRPr="00AA3447">
        <w:rPr>
          <w:b/>
          <w:bCs/>
        </w:rPr>
        <w:t>totalmente conectadas</w:t>
      </w:r>
      <w:r>
        <w:t xml:space="preserve">, es decir, se permite la conexión directa entre los nodos de la red. Esto implicaría que hay enlaces que unirían todas las posibles parejas de nodos sin necesidad de pasar por otros nodos. En el caso contrario, se diría que la red está </w:t>
      </w:r>
      <w:r w:rsidRPr="00AA3447">
        <w:rPr>
          <w:b/>
          <w:bCs/>
        </w:rPr>
        <w:t>parcialmente conectada</w:t>
      </w:r>
      <w:r>
        <w:t xml:space="preserve">. Por otra parte, se dice que una red es </w:t>
      </w:r>
      <w:r>
        <w:rPr>
          <w:b/>
          <w:bCs/>
        </w:rPr>
        <w:t>bloqueante</w:t>
      </w:r>
      <w:r>
        <w:t xml:space="preserve"> si no es posible conectar, en ningún caso, todas las posibles parejas de nodos que se puedan formar.</w:t>
      </w:r>
    </w:p>
    <w:p w14:paraId="2CEF5186" w14:textId="77777777" w:rsidR="002A3B34" w:rsidRDefault="002A3B34" w:rsidP="002A3B34">
      <w:pPr>
        <w:pStyle w:val="Ttulo3"/>
        <w:rPr>
          <w:i/>
          <w:iCs/>
        </w:rPr>
      </w:pPr>
      <w:bookmarkStart w:id="35" w:name="_Toc76592148"/>
      <w:r w:rsidRPr="00AA3447">
        <w:rPr>
          <w:i/>
          <w:iCs/>
        </w:rPr>
        <w:t>Componentes conectados dentro de la red</w:t>
      </w:r>
      <w:bookmarkEnd w:id="35"/>
    </w:p>
    <w:p w14:paraId="74174DCE" w14:textId="77777777" w:rsidR="002A3B34" w:rsidRDefault="002A3B34" w:rsidP="002A3B34">
      <w:pPr>
        <w:pStyle w:val="UBUCuerpoTrabajo"/>
      </w:pPr>
      <w:r>
        <w:t xml:space="preserve">Un componente conectado de una red no dirigida como es nuestro caso es el número máximo de nodos donde cada par está conectado por un camino. Los componentes conectados forman una partición del conjunto de nodos de la red, la unión del total de los componentes de la red forma el conjunto de nodos de la red. De igual modo, podemos decir que la relación que hay entre dos nodos del componente es una relación reflexiva, simétrica y transitiva. </w:t>
      </w:r>
    </w:p>
    <w:p w14:paraId="3D10C6A8" w14:textId="77777777" w:rsidR="002A3B34" w:rsidRDefault="002A3B34" w:rsidP="002A3B34">
      <w:pPr>
        <w:pStyle w:val="UBUCuerpoTrabajo"/>
      </w:pPr>
      <w:r>
        <w:lastRenderedPageBreak/>
        <w:t>En las redes no dirigidas reales, lo más común es encontrar un componente de gran tamaño (el componente gigante) que conecta la gran parte de la red. Mientras esto ocurre, el resto de la red se divide en un gran número de pequeños componentes desconectados del resto. Como se puede observar en la siguiente imagen:</w:t>
      </w:r>
    </w:p>
    <w:p w14:paraId="40D1E534" w14:textId="77777777" w:rsidR="00D22DF5" w:rsidRDefault="002A3B34" w:rsidP="00D22DF5">
      <w:pPr>
        <w:pStyle w:val="UBUCuerpoTrabajo"/>
        <w:keepNext/>
      </w:pPr>
      <w:r>
        <w:rPr>
          <w:noProof/>
        </w:rPr>
        <w:drawing>
          <wp:inline distT="0" distB="0" distL="0" distR="0" wp14:anchorId="0D3A39D3" wp14:editId="0DC90303">
            <wp:extent cx="4762541" cy="3557905"/>
            <wp:effectExtent l="0" t="0" r="0" b="4445"/>
            <wp:docPr id="5" name="Imagen 5" descr="Componentes conectados dentro de la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omponentes conectados dentro de la red"/>
                    <pic:cNvPicPr/>
                  </pic:nvPicPr>
                  <pic:blipFill>
                    <a:blip r:embed="rId17">
                      <a:extLst>
                        <a:ext uri="{28A0092B-C50C-407E-A947-70E740481C1C}">
                          <a14:useLocalDpi xmlns:a14="http://schemas.microsoft.com/office/drawing/2010/main" val="0"/>
                        </a:ext>
                      </a:extLst>
                    </a:blip>
                    <a:stretch>
                      <a:fillRect/>
                    </a:stretch>
                  </pic:blipFill>
                  <pic:spPr>
                    <a:xfrm>
                      <a:off x="0" y="0"/>
                      <a:ext cx="4766072" cy="3560543"/>
                    </a:xfrm>
                    <a:prstGeom prst="rect">
                      <a:avLst/>
                    </a:prstGeom>
                  </pic:spPr>
                </pic:pic>
              </a:graphicData>
            </a:graphic>
          </wp:inline>
        </w:drawing>
      </w:r>
    </w:p>
    <w:p w14:paraId="47A1E762" w14:textId="564F4687" w:rsidR="002A3B34" w:rsidRDefault="00D22DF5" w:rsidP="00590763">
      <w:pPr>
        <w:pStyle w:val="Descripcin"/>
        <w:ind w:firstLine="0"/>
      </w:pPr>
      <w:bookmarkStart w:id="36" w:name="_Toc76592116"/>
      <w:r>
        <w:t xml:space="preserve">Ilustración </w:t>
      </w:r>
      <w:r>
        <w:fldChar w:fldCharType="begin"/>
      </w:r>
      <w:r>
        <w:instrText xml:space="preserve"> SEQ Ilustración \* ARABIC </w:instrText>
      </w:r>
      <w:r>
        <w:fldChar w:fldCharType="separate"/>
      </w:r>
      <w:r w:rsidR="00C715B1">
        <w:rPr>
          <w:noProof/>
        </w:rPr>
        <w:t>3</w:t>
      </w:r>
      <w:r>
        <w:fldChar w:fldCharType="end"/>
      </w:r>
      <w:r>
        <w:t xml:space="preserve"> - Conectividad de una red.</w:t>
      </w:r>
      <w:bookmarkEnd w:id="36"/>
    </w:p>
    <w:p w14:paraId="293677F7" w14:textId="77777777" w:rsidR="002A3B34" w:rsidRDefault="002A3B34" w:rsidP="002A3B34">
      <w:pPr>
        <w:pStyle w:val="UBUCuerpoTrabajo"/>
      </w:pPr>
      <w:r>
        <w:t xml:space="preserve">En este proyecto, utilizamos los componentes conectados para hallar la probabilidad de contagio por cada componente siendo esta una de las partes para hallar la solución. </w:t>
      </w:r>
    </w:p>
    <w:p w14:paraId="2BC10E73" w14:textId="77777777" w:rsidR="001D0FD5" w:rsidRDefault="002A3B34" w:rsidP="001D0FD5">
      <w:pPr>
        <w:pStyle w:val="Ttulo1"/>
        <w:pBdr>
          <w:top w:val="none" w:sz="0" w:space="0" w:color="auto"/>
        </w:pBdr>
      </w:pPr>
      <w:r>
        <w:br w:type="page"/>
      </w:r>
      <w:bookmarkStart w:id="37" w:name="_Toc39319118"/>
      <w:bookmarkStart w:id="38" w:name="_Toc75428766"/>
      <w:bookmarkStart w:id="39" w:name="_Toc76592149"/>
      <w:r w:rsidR="001D0FD5">
        <w:lastRenderedPageBreak/>
        <w:t>D. Técnicas y herramientas</w:t>
      </w:r>
      <w:bookmarkEnd w:id="37"/>
      <w:bookmarkEnd w:id="38"/>
      <w:bookmarkEnd w:id="39"/>
    </w:p>
    <w:p w14:paraId="113AF56B" w14:textId="165ADE42" w:rsidR="001D0FD5" w:rsidRDefault="001D0FD5" w:rsidP="001D0FD5">
      <w:pPr>
        <w:pStyle w:val="UBUCuerpoTrabajo"/>
      </w:pPr>
      <w:r>
        <w:t>En este apartado se explicarán las herramientas utilizadas en el desarrollo del proyecto, explicando cada una.</w:t>
      </w:r>
    </w:p>
    <w:p w14:paraId="1DE5CFA2" w14:textId="77777777" w:rsidR="001D0FD5" w:rsidRDefault="001D0FD5" w:rsidP="001D0FD5">
      <w:pPr>
        <w:pStyle w:val="Ttulo2"/>
        <w:numPr>
          <w:ilvl w:val="0"/>
          <w:numId w:val="12"/>
        </w:numPr>
      </w:pPr>
      <w:bookmarkStart w:id="40" w:name="_Toc39319119"/>
      <w:bookmarkStart w:id="41" w:name="_Toc75428767"/>
      <w:bookmarkStart w:id="42" w:name="_Toc76592150"/>
      <w:r w:rsidRPr="009E497E">
        <w:t>Metodología</w:t>
      </w:r>
      <w:r>
        <w:t xml:space="preserve"> ágil - SCRUM</w:t>
      </w:r>
      <w:bookmarkEnd w:id="40"/>
      <w:bookmarkEnd w:id="41"/>
      <w:bookmarkEnd w:id="42"/>
    </w:p>
    <w:p w14:paraId="2905426B" w14:textId="6E9A326B" w:rsidR="001D0FD5" w:rsidRDefault="00262A35" w:rsidP="001D0FD5">
      <w:pPr>
        <w:pStyle w:val="UBUCuerpoTrabajo"/>
      </w:pPr>
      <w:r>
        <w:t>La metodología SCRUM es un modo de trabajo ágil basado en el principio de desarrollo iterativo e incremental. Esta especialmente indicado para proyectos complejos. Esta forma de trabajar favorece reducir la duración del proyecto. Los parámetros fundamentales son innovación, competitividad, flexibilidad y productividad.</w:t>
      </w:r>
      <w:r w:rsidR="00D7476C">
        <w:t xml:space="preserve"> </w:t>
      </w:r>
      <w:r w:rsidR="00D7476C">
        <w:fldChar w:fldCharType="begin"/>
      </w:r>
      <w:r w:rsidR="00D7476C">
        <w:instrText xml:space="preserve"> ADDIN ZOTERO_ITEM CSL_CITATION {"citationID":"bbOw1m6f","properties":{"formattedCitation":"[9]","plainCitation":"[9]","noteIndex":0},"citationItems":[{"id":266,"uris":["http://zotero.org/users/7067728/items/E2PV9YLG"],"uri":["http://zotero.org/users/7067728/items/E2PV9YLG"],"itemData":{"id":266,"type":"article","title":"Scrum Manager. Gestión de proyectos. Rev 1.4.","author":[{"family":"Juan Palacio, Claudia Ruata","given":""}]}}],"schema":"https://github.com/citation-style-language/schema/raw/master/csl-citation.json"} </w:instrText>
      </w:r>
      <w:r w:rsidR="00D7476C">
        <w:fldChar w:fldCharType="separate"/>
      </w:r>
      <w:r w:rsidR="00D7476C" w:rsidRPr="00D7476C">
        <w:rPr>
          <w:rFonts w:cs="Liberation Serif"/>
        </w:rPr>
        <w:t>[9]</w:t>
      </w:r>
      <w:r w:rsidR="00D7476C">
        <w:fldChar w:fldCharType="end"/>
      </w:r>
    </w:p>
    <w:p w14:paraId="352DB415" w14:textId="1F16A1EC" w:rsidR="00F55467" w:rsidRDefault="00262A35" w:rsidP="001D0FD5">
      <w:pPr>
        <w:pStyle w:val="UBUCuerpoTrabajo"/>
      </w:pPr>
      <w:r>
        <w:t>El total del trabajo se divide en períodos</w:t>
      </w:r>
      <w:r w:rsidR="007021E4">
        <w:t xml:space="preserve"> cortos</w:t>
      </w:r>
      <w:r>
        <w:t xml:space="preserve"> llamados “sprints” que serán de duración variable según la necesidad de estos. Cada uno de estos Sprints proporcionará un resultado completo y funcional.</w:t>
      </w:r>
      <w:r w:rsidR="007021E4">
        <w:t xml:space="preserve"> Al inicio de cada Sprint se realiza una reunión para establecer el trabajo a realizar y al final del mismo se producirá otra para evaluar los resultados obtenidos. Este tipo de metodología se ha explicado y puesto en práctica gracias a la asignatura de Gestión de Proyectos. </w:t>
      </w:r>
    </w:p>
    <w:p w14:paraId="580C3F70" w14:textId="22EAEA47" w:rsidR="00F55467" w:rsidRDefault="00F55467" w:rsidP="00262A35">
      <w:pPr>
        <w:pStyle w:val="Ttulo2"/>
        <w:numPr>
          <w:ilvl w:val="0"/>
          <w:numId w:val="12"/>
        </w:numPr>
      </w:pPr>
      <w:bookmarkStart w:id="43" w:name="_Toc76592151"/>
      <w:r>
        <w:t>Control de versiones</w:t>
      </w:r>
      <w:bookmarkEnd w:id="43"/>
    </w:p>
    <w:p w14:paraId="292A76F1" w14:textId="209ACB70" w:rsidR="00F55467" w:rsidRDefault="00F55467" w:rsidP="00247095">
      <w:pPr>
        <w:pStyle w:val="UBUCuerpoTrabajo"/>
      </w:pPr>
      <w:r>
        <w:t xml:space="preserve">La herramienta empleada para el control de versiones es </w:t>
      </w:r>
      <w:r>
        <w:rPr>
          <w:b/>
          <w:bCs/>
        </w:rPr>
        <w:t>Github</w:t>
      </w:r>
      <w:r w:rsidR="008F5792">
        <w:rPr>
          <w:b/>
          <w:bCs/>
        </w:rPr>
        <w:t xml:space="preserve"> </w:t>
      </w:r>
      <w:r w:rsidR="008F5792">
        <w:rPr>
          <w:b/>
          <w:bCs/>
        </w:rPr>
        <w:fldChar w:fldCharType="begin"/>
      </w:r>
      <w:r w:rsidR="008F5792">
        <w:rPr>
          <w:b/>
          <w:bCs/>
        </w:rPr>
        <w:instrText xml:space="preserve"> ADDIN ZOTERO_ITEM CSL_CITATION {"citationID":"aHtqapms","properties":{"formattedCitation":"[10]","plainCitation":"[10]","noteIndex":0},"citationItems":[{"id":273,"uris":["http://zotero.org/users/7067728/items/FDYBCMPS"],"uri":["http://zotero.org/users/7067728/items/FDYBCMPS"],"itemData":{"id":273,"type":"webpage","abstract":"GitHub is where people build software. More than 65 million people use GitHub to discover, fork, and contribute to over 200 million projects.","container-title":"GitHub","language":"en","title":"GitHub","URL":"https://github.com","accessed":{"date-parts":[["2021",6,30]]}}}],"schema":"https://github.com/citation-style-language/schema/raw/master/csl-citation.json"} </w:instrText>
      </w:r>
      <w:r w:rsidR="008F5792">
        <w:rPr>
          <w:b/>
          <w:bCs/>
        </w:rPr>
        <w:fldChar w:fldCharType="separate"/>
      </w:r>
      <w:r w:rsidR="008F5792" w:rsidRPr="008F5792">
        <w:rPr>
          <w:rFonts w:cs="Liberation Serif"/>
        </w:rPr>
        <w:t>[10]</w:t>
      </w:r>
      <w:r w:rsidR="008F5792">
        <w:rPr>
          <w:b/>
          <w:bCs/>
        </w:rPr>
        <w:fldChar w:fldCharType="end"/>
      </w:r>
      <w:r>
        <w:t xml:space="preserve">. Es un portal que fue creado para que los desarrolladores suban el código de sus aplicaciones y herramientas. En esta plataforma podemos alojar los repositorios tanto de forma pública como privada, permitiéndonos usarla de modo colaborativo o como espacio personal. </w:t>
      </w:r>
    </w:p>
    <w:p w14:paraId="16A7264C" w14:textId="30978FEE" w:rsidR="00F55467" w:rsidRDefault="00F55467" w:rsidP="00247095">
      <w:pPr>
        <w:pStyle w:val="UBUCuerpoTrabajo"/>
      </w:pPr>
      <w:r>
        <w:t xml:space="preserve">Esta herramienta fue escogida puesto que fue la utilizada y enseñada en la asignatura de Gestión de Proyectos. </w:t>
      </w:r>
    </w:p>
    <w:p w14:paraId="417978E0" w14:textId="744313C0" w:rsidR="00F55467" w:rsidRDefault="00F55467" w:rsidP="00ED1D6A">
      <w:pPr>
        <w:pStyle w:val="Ttulo2"/>
        <w:numPr>
          <w:ilvl w:val="0"/>
          <w:numId w:val="12"/>
        </w:numPr>
      </w:pPr>
      <w:bookmarkStart w:id="44" w:name="_Toc76592152"/>
      <w:r>
        <w:t>Gestión de tareas</w:t>
      </w:r>
      <w:bookmarkEnd w:id="44"/>
    </w:p>
    <w:p w14:paraId="4C59AB87" w14:textId="611B5085" w:rsidR="00F55467" w:rsidRDefault="00F55467" w:rsidP="00ED1D6A">
      <w:pPr>
        <w:pStyle w:val="UBUCuerpoTrabajo"/>
      </w:pPr>
      <w:r>
        <w:t xml:space="preserve">La herramienta utilizada es </w:t>
      </w:r>
      <w:r>
        <w:rPr>
          <w:b/>
          <w:bCs/>
        </w:rPr>
        <w:t>Zenhub</w:t>
      </w:r>
      <w:r w:rsidR="00A103E3">
        <w:rPr>
          <w:b/>
          <w:bCs/>
        </w:rPr>
        <w:t xml:space="preserve"> </w:t>
      </w:r>
      <w:r w:rsidR="00A103E3">
        <w:rPr>
          <w:b/>
          <w:bCs/>
        </w:rPr>
        <w:fldChar w:fldCharType="begin"/>
      </w:r>
      <w:r w:rsidR="00A103E3">
        <w:rPr>
          <w:b/>
          <w:bCs/>
        </w:rPr>
        <w:instrText xml:space="preserve"> ADDIN ZOTERO_ITEM CSL_CITATION {"citationID":"MbE9HbOQ","properties":{"formattedCitation":"[11]","plainCitation":"[11]","noteIndex":0},"citationItems":[{"id":275,"uris":["http://zotero.org/users/7067728/items/SW7ER8GG"],"uri":["http://zotero.org/users/7067728/items/SW7ER8GG"],"itemData":{"id":275,"type":"webpage","title":"ZenHub - Agile Project Management for GitHub","URL":"https://www.zenhub.com/","accessed":{"date-parts":[["2021",6,30]]}}}],"schema":"https://github.com/citation-style-language/schema/raw/master/csl-citation.json"} </w:instrText>
      </w:r>
      <w:r w:rsidR="00A103E3">
        <w:rPr>
          <w:b/>
          <w:bCs/>
        </w:rPr>
        <w:fldChar w:fldCharType="separate"/>
      </w:r>
      <w:r w:rsidR="00A103E3" w:rsidRPr="00A103E3">
        <w:rPr>
          <w:rFonts w:cs="Liberation Serif"/>
        </w:rPr>
        <w:t>[11]</w:t>
      </w:r>
      <w:r w:rsidR="00A103E3">
        <w:rPr>
          <w:b/>
          <w:bCs/>
        </w:rPr>
        <w:fldChar w:fldCharType="end"/>
      </w:r>
      <w:r>
        <w:t xml:space="preserve">. Esta es una extensión del navegador usada para poder gestionar nuestro repositorio de Github donde se encuentra el proyecto. Gracias a ella, podemos añadir Sprints, tareas y gestionar estos. En Zenhub se pueden crear tarjetas y realizar los pasos de nueva tarea, en progreso, </w:t>
      </w:r>
      <w:r>
        <w:rPr>
          <w:i/>
          <w:iCs/>
        </w:rPr>
        <w:t>backup</w:t>
      </w:r>
      <w:r>
        <w:t>, finalizado y cerrado, entre otras opciones personalizables. Además, nos permite obtener informes detallados.</w:t>
      </w:r>
    </w:p>
    <w:p w14:paraId="124FCDC7" w14:textId="45063D79" w:rsidR="00FF3F33" w:rsidRDefault="00FF3F33" w:rsidP="00ED1D6A">
      <w:pPr>
        <w:pStyle w:val="UBUCuerpoTrabajo"/>
      </w:pPr>
      <w:r>
        <w:t>Mostramos un ejemplo del tablero en la siguiente imagen.</w:t>
      </w:r>
    </w:p>
    <w:p w14:paraId="527484A0" w14:textId="77777777" w:rsidR="00FF3F33" w:rsidRDefault="00FF3F33" w:rsidP="00FF3F33">
      <w:pPr>
        <w:pStyle w:val="UBUCuerpoTrabajo"/>
        <w:keepNext/>
        <w:ind w:firstLine="0"/>
      </w:pPr>
      <w:r>
        <w:rPr>
          <w:noProof/>
        </w:rPr>
        <w:drawing>
          <wp:inline distT="0" distB="0" distL="0" distR="0" wp14:anchorId="3B399B1B" wp14:editId="1D931133">
            <wp:extent cx="6165910" cy="1866900"/>
            <wp:effectExtent l="19050" t="19050" r="6350" b="0"/>
            <wp:docPr id="4" name="Imagen 4" descr="Tablero Zen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ero Zenhub"/>
                    <pic:cNvPicPr/>
                  </pic:nvPicPr>
                  <pic:blipFill>
                    <a:blip r:embed="rId18">
                      <a:extLst>
                        <a:ext uri="{28A0092B-C50C-407E-A947-70E740481C1C}">
                          <a14:useLocalDpi xmlns:a14="http://schemas.microsoft.com/office/drawing/2010/main" val="0"/>
                        </a:ext>
                      </a:extLst>
                    </a:blip>
                    <a:stretch>
                      <a:fillRect/>
                    </a:stretch>
                  </pic:blipFill>
                  <pic:spPr>
                    <a:xfrm>
                      <a:off x="0" y="0"/>
                      <a:ext cx="6203289" cy="1878218"/>
                    </a:xfrm>
                    <a:prstGeom prst="rect">
                      <a:avLst/>
                    </a:prstGeom>
                    <a:ln>
                      <a:solidFill>
                        <a:schemeClr val="bg1">
                          <a:lumMod val="95000"/>
                        </a:schemeClr>
                      </a:solidFill>
                    </a:ln>
                  </pic:spPr>
                </pic:pic>
              </a:graphicData>
            </a:graphic>
          </wp:inline>
        </w:drawing>
      </w:r>
    </w:p>
    <w:p w14:paraId="1B712EC4" w14:textId="55F49290" w:rsidR="00FF3F33" w:rsidRDefault="00FF3F33" w:rsidP="00590763">
      <w:pPr>
        <w:pStyle w:val="Descripcin"/>
        <w:ind w:firstLine="0"/>
      </w:pPr>
      <w:bookmarkStart w:id="45" w:name="_Toc76592117"/>
      <w:r>
        <w:t xml:space="preserve">Ilustración </w:t>
      </w:r>
      <w:r>
        <w:fldChar w:fldCharType="begin"/>
      </w:r>
      <w:r>
        <w:instrText xml:space="preserve"> SEQ Ilustración \* ARABIC </w:instrText>
      </w:r>
      <w:r>
        <w:fldChar w:fldCharType="separate"/>
      </w:r>
      <w:r w:rsidR="00C715B1">
        <w:rPr>
          <w:noProof/>
        </w:rPr>
        <w:t>4</w:t>
      </w:r>
      <w:r>
        <w:fldChar w:fldCharType="end"/>
      </w:r>
      <w:r>
        <w:t xml:space="preserve"> - Tablero Zenhub</w:t>
      </w:r>
      <w:r w:rsidR="00CF21B8">
        <w:t>.</w:t>
      </w:r>
      <w:bookmarkEnd w:id="45"/>
    </w:p>
    <w:p w14:paraId="561BE096" w14:textId="407CCB69" w:rsidR="00FF3F33" w:rsidRDefault="00FF3F33" w:rsidP="00FF3F33">
      <w:r>
        <w:lastRenderedPageBreak/>
        <w:t>Esta herramienta ha sido escogida ya que fue explicada y utilizada en la asignatura de gestión de proyectos.</w:t>
      </w:r>
    </w:p>
    <w:p w14:paraId="0E9462B3" w14:textId="63D94993" w:rsidR="00685102" w:rsidRDefault="00685102" w:rsidP="00685102">
      <w:pPr>
        <w:pStyle w:val="Ttulo2"/>
        <w:numPr>
          <w:ilvl w:val="0"/>
          <w:numId w:val="12"/>
        </w:numPr>
      </w:pPr>
      <w:bookmarkStart w:id="46" w:name="_Toc76592153"/>
      <w:r>
        <w:t>Gestión del repositorio</w:t>
      </w:r>
      <w:bookmarkEnd w:id="46"/>
    </w:p>
    <w:p w14:paraId="21E86AD0" w14:textId="504B7CC3" w:rsidR="00F55467" w:rsidRDefault="00685102" w:rsidP="00685102">
      <w:pPr>
        <w:pStyle w:val="UBUCuerpoTrabajo"/>
      </w:pPr>
      <w:r>
        <w:t xml:space="preserve">Hemos utilizado </w:t>
      </w:r>
      <w:r>
        <w:rPr>
          <w:b/>
          <w:bCs/>
        </w:rPr>
        <w:t>GitHub Desktop</w:t>
      </w:r>
      <w:r w:rsidR="00476E52">
        <w:rPr>
          <w:b/>
          <w:bCs/>
        </w:rPr>
        <w:t xml:space="preserve"> </w:t>
      </w:r>
      <w:r w:rsidR="00476E52">
        <w:rPr>
          <w:b/>
          <w:bCs/>
        </w:rPr>
        <w:fldChar w:fldCharType="begin"/>
      </w:r>
      <w:r w:rsidR="00476E52">
        <w:rPr>
          <w:b/>
          <w:bCs/>
        </w:rPr>
        <w:instrText xml:space="preserve"> ADDIN ZOTERO_ITEM CSL_CITATION {"citationID":"14luoXpy","properties":{"formattedCitation":"[12]","plainCitation":"[12]","noteIndex":0},"citationItems":[{"id":286,"uris":["http://zotero.org/users/7067728/items/HGJNCCQS"],"uri":["http://zotero.org/users/7067728/items/HGJNCCQS"],"itemData":{"id":286,"type":"webpage","abstract":"Simple collaboration from your desktop","container-title":"GitHub Desktop","language":"en-gb","title":"GitHub Desktop","URL":"https://desktop.github.com/","accessed":{"date-parts":[["2021",6,30]]}}}],"schema":"https://github.com/citation-style-language/schema/raw/master/csl-citation.json"} </w:instrText>
      </w:r>
      <w:r w:rsidR="00476E52">
        <w:rPr>
          <w:b/>
          <w:bCs/>
        </w:rPr>
        <w:fldChar w:fldCharType="separate"/>
      </w:r>
      <w:r w:rsidR="00476E52" w:rsidRPr="00476E52">
        <w:rPr>
          <w:rFonts w:cs="Liberation Serif"/>
        </w:rPr>
        <w:t>[12]</w:t>
      </w:r>
      <w:r w:rsidR="00476E52">
        <w:rPr>
          <w:b/>
          <w:bCs/>
        </w:rPr>
        <w:fldChar w:fldCharType="end"/>
      </w:r>
      <w:r w:rsidR="00F55467">
        <w:t xml:space="preserve">, esta es una interfaz gráfica de usuario que se mimetiza con GitHub permitiéndonos realizar la gestión completa del repositorio desde nuestro ordenador. Desde la misma se pueden gestionar los commits de un modo sencillo, pudiendo ligarlos a los colaboradores. </w:t>
      </w:r>
    </w:p>
    <w:p w14:paraId="4D0D3272" w14:textId="38B70E1E" w:rsidR="00F55467" w:rsidRDefault="00F55467" w:rsidP="00685102">
      <w:pPr>
        <w:pStyle w:val="UBUCuerpoTrabajo"/>
      </w:pPr>
      <w:r>
        <w:t>En la herramienta, se muestran las diferencias encontradas en cada uno de los ficheros de un modo visual, mostrando resaltados cada una de estas modificaciones. Mostramos a continuación un ejemplo.</w:t>
      </w:r>
    </w:p>
    <w:p w14:paraId="1314E91C" w14:textId="77777777" w:rsidR="00F55467" w:rsidRDefault="00F55467" w:rsidP="00C76C92">
      <w:pPr>
        <w:pStyle w:val="UBUCuerpoTrabajo"/>
        <w:keepNext/>
        <w:ind w:firstLine="0"/>
      </w:pPr>
      <w:r>
        <w:rPr>
          <w:noProof/>
        </w:rPr>
        <w:drawing>
          <wp:inline distT="0" distB="0" distL="0" distR="0" wp14:anchorId="0C4FF008" wp14:editId="29BCA5DA">
            <wp:extent cx="5943600" cy="1661795"/>
            <wp:effectExtent l="19050" t="19050" r="0" b="0"/>
            <wp:docPr id="7" name="Imagen 7" descr="GitHub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itHub Deskto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61795"/>
                    </a:xfrm>
                    <a:prstGeom prst="rect">
                      <a:avLst/>
                    </a:prstGeom>
                    <a:ln>
                      <a:solidFill>
                        <a:schemeClr val="bg1">
                          <a:lumMod val="95000"/>
                        </a:schemeClr>
                      </a:solidFill>
                    </a:ln>
                  </pic:spPr>
                </pic:pic>
              </a:graphicData>
            </a:graphic>
          </wp:inline>
        </w:drawing>
      </w:r>
    </w:p>
    <w:p w14:paraId="5A9E70CC" w14:textId="0B707D4E" w:rsidR="00F55467" w:rsidRPr="00685102" w:rsidRDefault="00F55467" w:rsidP="00590763">
      <w:pPr>
        <w:pStyle w:val="Descripcin"/>
        <w:ind w:firstLine="0"/>
      </w:pPr>
      <w:bookmarkStart w:id="47" w:name="_Toc76592118"/>
      <w:r>
        <w:t xml:space="preserve">Ilustración </w:t>
      </w:r>
      <w:r>
        <w:fldChar w:fldCharType="begin"/>
      </w:r>
      <w:r>
        <w:instrText xml:space="preserve"> SEQ Ilustración \* ARABIC </w:instrText>
      </w:r>
      <w:r>
        <w:fldChar w:fldCharType="separate"/>
      </w:r>
      <w:r w:rsidR="00C715B1">
        <w:rPr>
          <w:noProof/>
        </w:rPr>
        <w:t>5</w:t>
      </w:r>
      <w:r>
        <w:fldChar w:fldCharType="end"/>
      </w:r>
      <w:r>
        <w:t xml:space="preserve"> - GitHub Desktop</w:t>
      </w:r>
      <w:r w:rsidR="00CF21B8">
        <w:t>.</w:t>
      </w:r>
      <w:bookmarkEnd w:id="47"/>
    </w:p>
    <w:p w14:paraId="390A7375" w14:textId="4DFE58EA" w:rsidR="00F55467" w:rsidRDefault="00F55467" w:rsidP="00FF3F33">
      <w:pPr>
        <w:pStyle w:val="Ttulo2"/>
        <w:numPr>
          <w:ilvl w:val="0"/>
          <w:numId w:val="12"/>
        </w:numPr>
      </w:pPr>
      <w:bookmarkStart w:id="48" w:name="_Toc76592154"/>
      <w:r>
        <w:t>Documentación</w:t>
      </w:r>
      <w:bookmarkEnd w:id="48"/>
    </w:p>
    <w:p w14:paraId="31A5E027" w14:textId="1159490E" w:rsidR="00F55467" w:rsidRDefault="00F55467" w:rsidP="00FF3F33">
      <w:pPr>
        <w:pStyle w:val="UBUCuerpoTrabajo"/>
      </w:pPr>
      <w:r>
        <w:t xml:space="preserve">Para la documentación, la herramienta escogida ha sido </w:t>
      </w:r>
      <w:r>
        <w:rPr>
          <w:b/>
          <w:bCs/>
        </w:rPr>
        <w:t>Microsoft Word</w:t>
      </w:r>
      <w:r w:rsidR="0027017B">
        <w:rPr>
          <w:b/>
          <w:bCs/>
        </w:rPr>
        <w:t xml:space="preserve"> </w:t>
      </w:r>
      <w:r w:rsidR="0027017B">
        <w:rPr>
          <w:b/>
          <w:bCs/>
        </w:rPr>
        <w:fldChar w:fldCharType="begin"/>
      </w:r>
      <w:r w:rsidR="0027017B">
        <w:rPr>
          <w:b/>
          <w:bCs/>
        </w:rPr>
        <w:instrText xml:space="preserve"> ADDIN ZOTERO_ITEM CSL_CITATION {"citationID":"X9WF2QtM","properties":{"formattedCitation":"[13]","plainCitation":"[13]","noteIndex":0},"citationItems":[{"id":278,"uris":["http://zotero.org/users/7067728/items/GGBK79QB"],"uri":["http://zotero.org/users/7067728/items/GGBK79QB"],"itemData":{"id":278,"type":"webpage","abstract":"Microsoft Word ofrece creación de documentos y procesamiento de palabras superior. Descubre cómo la colaboración en documentos y las herramientas de edición pueden ayudarte a perfeccionar tus documentos de Word.","language":"es-es","title":"Microsoft Word: software de procesamiento de texto | Microsoft 365","title-short":"Microsoft Word","URL":"https://www.microsoft.com/es-es/microsoft-365/word","accessed":{"date-parts":[["2021",6,30]]}}}],"schema":"https://github.com/citation-style-language/schema/raw/master/csl-citation.json"} </w:instrText>
      </w:r>
      <w:r w:rsidR="0027017B">
        <w:rPr>
          <w:b/>
          <w:bCs/>
        </w:rPr>
        <w:fldChar w:fldCharType="separate"/>
      </w:r>
      <w:r w:rsidR="0027017B" w:rsidRPr="0027017B">
        <w:rPr>
          <w:rFonts w:cs="Liberation Serif"/>
        </w:rPr>
        <w:t>[13]</w:t>
      </w:r>
      <w:r w:rsidR="0027017B">
        <w:rPr>
          <w:b/>
          <w:bCs/>
        </w:rPr>
        <w:fldChar w:fldCharType="end"/>
      </w:r>
      <w:r>
        <w:t>. Esta herramienta es un editor de textos, que ofrece la posibilidad de crear documentos de un modo sencillo. Se eligió esta frente a las otras opciones planteadas, ya que poseo un mayor conocimiento sobre esta que sobre las alternativas.</w:t>
      </w:r>
    </w:p>
    <w:p w14:paraId="11F26313" w14:textId="4A232CDC" w:rsidR="00F55467" w:rsidRDefault="00F55467" w:rsidP="00FF3F33">
      <w:pPr>
        <w:pStyle w:val="UBUCuerpoTrabajo"/>
      </w:pPr>
      <w:r>
        <w:t>Las posibles alternativas planteadas fueron LaTeX</w:t>
      </w:r>
      <w:r w:rsidR="0027017B">
        <w:t xml:space="preserve"> </w:t>
      </w:r>
      <w:r w:rsidR="0027017B">
        <w:fldChar w:fldCharType="begin"/>
      </w:r>
      <w:r w:rsidR="0027017B">
        <w:instrText xml:space="preserve"> ADDIN ZOTERO_ITEM CSL_CITATION {"citationID":"UgdSie36","properties":{"formattedCitation":"[14]","plainCitation":"[14]","noteIndex":0},"citationItems":[{"id":39,"uris":["http://zotero.org/users/7067728/items/DEM29B2K"],"uri":["http://zotero.org/users/7067728/items/DEM29B2K"],"itemData":{"id":39,"type":"webpage","title":"Introduction to LaTeX","URL":"https://www.latex-project.org/about/","accessed":{"date-parts":[["2020",11,13]]}}}],"schema":"https://github.com/citation-style-language/schema/raw/master/csl-citation.json"} </w:instrText>
      </w:r>
      <w:r w:rsidR="0027017B">
        <w:fldChar w:fldCharType="separate"/>
      </w:r>
      <w:r w:rsidR="0027017B" w:rsidRPr="0027017B">
        <w:rPr>
          <w:rFonts w:cs="Liberation Serif"/>
        </w:rPr>
        <w:t>[14]</w:t>
      </w:r>
      <w:r w:rsidR="0027017B">
        <w:fldChar w:fldCharType="end"/>
      </w:r>
      <w:r>
        <w:t xml:space="preserve"> junto a su editor online Overleaf, pero esta fue descartada ya que los conocimientos sobre la misma son escasos y está muy enfocada a la creación de documentos más técnicos, junto a una gran cantidad de </w:t>
      </w:r>
      <w:r w:rsidR="002A1E46">
        <w:t>fórmulas</w:t>
      </w:r>
      <w:r>
        <w:t xml:space="preserve"> o expresiones matemáticas. Aparte, la otra opción que se tuvo en cuenta fue OpenOffice</w:t>
      </w:r>
      <w:r w:rsidR="0027017B">
        <w:t xml:space="preserve"> </w:t>
      </w:r>
      <w:r w:rsidR="0027017B">
        <w:fldChar w:fldCharType="begin"/>
      </w:r>
      <w:r w:rsidR="0027017B">
        <w:instrText xml:space="preserve"> ADDIN ZOTERO_ITEM CSL_CITATION {"citationID":"qtcs0stA","properties":{"formattedCitation":"[15]","plainCitation":"[15]","noteIndex":0},"citationItems":[{"id":282,"uris":["http://zotero.org/users/7067728/items/L6MM2F9I"],"uri":["http://zotero.org/users/7067728/items/L6MM2F9I"],"itemData":{"id":282,"type":"webpage","title":"Por qué Apache OpenOffice","URL":"https://www.openoffice.org/es/por-que/","accessed":{"date-parts":[["2021",6,30]]}}}],"schema":"https://github.com/citation-style-language/schema/raw/master/csl-citation.json"} </w:instrText>
      </w:r>
      <w:r w:rsidR="0027017B">
        <w:fldChar w:fldCharType="separate"/>
      </w:r>
      <w:r w:rsidR="0027017B" w:rsidRPr="0027017B">
        <w:rPr>
          <w:rFonts w:cs="Liberation Serif"/>
        </w:rPr>
        <w:t>[15]</w:t>
      </w:r>
      <w:r w:rsidR="0027017B">
        <w:fldChar w:fldCharType="end"/>
      </w:r>
      <w:r>
        <w:t xml:space="preserve">, pero esta se descartó ya que era similar a Microsoft Word y se prefería trabajar con la segunda. </w:t>
      </w:r>
    </w:p>
    <w:p w14:paraId="21E8EE8E" w14:textId="490B6574" w:rsidR="00F55467" w:rsidRDefault="00F55467" w:rsidP="001F642A">
      <w:pPr>
        <w:pStyle w:val="Ttulo2"/>
        <w:numPr>
          <w:ilvl w:val="0"/>
          <w:numId w:val="12"/>
        </w:numPr>
      </w:pPr>
      <w:bookmarkStart w:id="49" w:name="_Toc76592155"/>
      <w:r>
        <w:t>Referencias bibliográficas</w:t>
      </w:r>
      <w:bookmarkEnd w:id="49"/>
    </w:p>
    <w:p w14:paraId="553FDD8B" w14:textId="4C13E66E" w:rsidR="001F642A" w:rsidRDefault="00F55467" w:rsidP="001F642A">
      <w:pPr>
        <w:pStyle w:val="UBUCuerpoTrabajo"/>
      </w:pPr>
      <w:r>
        <w:t xml:space="preserve">Se ha utilizado </w:t>
      </w:r>
      <w:r>
        <w:rPr>
          <w:b/>
          <w:bCs/>
        </w:rPr>
        <w:t>Zotero</w:t>
      </w:r>
      <w:r w:rsidR="0027017B">
        <w:rPr>
          <w:b/>
          <w:bCs/>
        </w:rPr>
        <w:t xml:space="preserve"> </w:t>
      </w:r>
      <w:r w:rsidR="0027017B">
        <w:rPr>
          <w:b/>
          <w:bCs/>
        </w:rPr>
        <w:fldChar w:fldCharType="begin"/>
      </w:r>
      <w:r w:rsidR="0027017B">
        <w:rPr>
          <w:b/>
          <w:bCs/>
        </w:rPr>
        <w:instrText xml:space="preserve"> ADDIN ZOTERO_ITEM CSL_CITATION {"citationID":"ilxDDBNT","properties":{"formattedCitation":"[16]","plainCitation":"[16]","noteIndex":0},"citationItems":[{"id":284,"uris":["http://zotero.org/users/7067728/items/M5DJIP2J"],"uri":["http://zotero.org/users/7067728/items/M5DJIP2J"],"itemData":{"id":284,"type":"webpage","title":"Zotero - Zotero y recursos CEPAL - Biblioguias at Biblioteca CEPAL, Naciones Unidas","URL":"https://biblioguias.cepal.org/zotero","accessed":{"date-parts":[["2021",6,30]]}}}],"schema":"https://github.com/citation-style-language/schema/raw/master/csl-citation.json"} </w:instrText>
      </w:r>
      <w:r w:rsidR="0027017B">
        <w:rPr>
          <w:b/>
          <w:bCs/>
        </w:rPr>
        <w:fldChar w:fldCharType="separate"/>
      </w:r>
      <w:r w:rsidR="0027017B" w:rsidRPr="0027017B">
        <w:rPr>
          <w:rFonts w:cs="Liberation Serif"/>
        </w:rPr>
        <w:t>[16]</w:t>
      </w:r>
      <w:r w:rsidR="0027017B">
        <w:rPr>
          <w:b/>
          <w:bCs/>
        </w:rPr>
        <w:fldChar w:fldCharType="end"/>
      </w:r>
      <w:r w:rsidRPr="00EB1394">
        <w:t xml:space="preserve"> </w:t>
      </w:r>
      <w:r w:rsidR="001F642A">
        <w:t xml:space="preserve">como herramienta para este apartado. </w:t>
      </w:r>
      <w:r w:rsidR="00685102">
        <w:t xml:space="preserve">Zotero es un gestor de referencias libre que permite almacenar referencias de un modo sencillo y rápido. Posee una extensión de navegador, así como un complemento propio para Microsoft Word, este último nos permite realizar las citas y la bibliografía con gran eficacia. </w:t>
      </w:r>
    </w:p>
    <w:p w14:paraId="2865EE8F" w14:textId="4FDAD802" w:rsidR="00C76C92" w:rsidRDefault="00C76C92" w:rsidP="00C76C92">
      <w:pPr>
        <w:pStyle w:val="Ttulo2"/>
        <w:numPr>
          <w:ilvl w:val="0"/>
          <w:numId w:val="12"/>
        </w:numPr>
      </w:pPr>
      <w:bookmarkStart w:id="50" w:name="_Toc76592156"/>
      <w:r>
        <w:t>Lenguaje de programación</w:t>
      </w:r>
      <w:bookmarkEnd w:id="50"/>
    </w:p>
    <w:p w14:paraId="199DA84F" w14:textId="3A00528E" w:rsidR="00C76C92" w:rsidRDefault="00C76C92" w:rsidP="00C76C92">
      <w:pPr>
        <w:pStyle w:val="UBUCuerpoTrabajo"/>
      </w:pPr>
      <w:r w:rsidRPr="00EB1394">
        <w:rPr>
          <w:b/>
          <w:bCs/>
        </w:rPr>
        <w:t>Python</w:t>
      </w:r>
      <w:r w:rsidR="000E14C4">
        <w:rPr>
          <w:b/>
          <w:bCs/>
        </w:rPr>
        <w:t xml:space="preserve"> </w:t>
      </w:r>
      <w:r w:rsidR="000E14C4">
        <w:rPr>
          <w:b/>
          <w:bCs/>
        </w:rPr>
        <w:fldChar w:fldCharType="begin"/>
      </w:r>
      <w:r w:rsidR="000E14C4">
        <w:rPr>
          <w:b/>
          <w:bCs/>
        </w:rPr>
        <w:instrText xml:space="preserve"> ADDIN ZOTERO_ITEM CSL_CITATION {"citationID":"pPDKOuLU","properties":{"formattedCitation":"[17]","plainCitation":"[17]","noteIndex":0},"citationItems":[{"id":303,"uris":["http://zotero.org/users/7067728/items/76C6K6WD"],"uri":["http://zotero.org/users/7067728/items/76C6K6WD"],"itemData":{"id":303,"type":"webpage","title":"Python","URL":"https://www.python.org/","accessed":{"date-parts":[["2021",7,5]]}}}],"schema":"https://github.com/citation-style-language/schema/raw/master/csl-citation.json"} </w:instrText>
      </w:r>
      <w:r w:rsidR="000E14C4">
        <w:rPr>
          <w:b/>
          <w:bCs/>
        </w:rPr>
        <w:fldChar w:fldCharType="separate"/>
      </w:r>
      <w:r w:rsidR="000E14C4" w:rsidRPr="000E14C4">
        <w:rPr>
          <w:rFonts w:cs="Liberation Serif"/>
        </w:rPr>
        <w:t>[17]</w:t>
      </w:r>
      <w:r w:rsidR="000E14C4">
        <w:rPr>
          <w:b/>
          <w:bCs/>
        </w:rPr>
        <w:fldChar w:fldCharType="end"/>
      </w:r>
      <w:r>
        <w:t xml:space="preserve"> es el lenguaje utilizado para realizar el proyecto</w:t>
      </w:r>
      <w:r w:rsidR="00D30A4A">
        <w:t xml:space="preserve"> junto al </w:t>
      </w:r>
      <w:r w:rsidR="00D30A4A" w:rsidRPr="00D30A4A">
        <w:rPr>
          <w:i/>
          <w:iCs/>
        </w:rPr>
        <w:t>framework</w:t>
      </w:r>
      <w:r w:rsidR="00D30A4A">
        <w:t xml:space="preserve"> web Flask, este se explicará a continuación</w:t>
      </w:r>
      <w:r>
        <w:t xml:space="preserve">. Este ha sido escogido por haberse adquirido </w:t>
      </w:r>
      <w:r w:rsidR="00D30A4A">
        <w:t xml:space="preserve">grandes </w:t>
      </w:r>
      <w:r>
        <w:t>conocimientos y en especial por</w:t>
      </w:r>
      <w:r w:rsidR="00D30A4A">
        <w:t xml:space="preserve">que se ha empleado para el tratamiento de redes en la carrera. Este lenguaje posee una librería llamada NetworkX, que es una de las más utilizadas en el mundo del análisis de redes. </w:t>
      </w:r>
    </w:p>
    <w:p w14:paraId="4F8852FB" w14:textId="6614CB1C" w:rsidR="00D30A4A" w:rsidRDefault="00D30A4A" w:rsidP="00C76C92">
      <w:pPr>
        <w:pStyle w:val="UBUCuerpoTrabajo"/>
      </w:pPr>
      <w:r>
        <w:lastRenderedPageBreak/>
        <w:t xml:space="preserve">También ha sido escogida por conocer librerías como ‘numpy’ o ‘pandas’ que son utilizadas en el tratamiento de datos. </w:t>
      </w:r>
    </w:p>
    <w:p w14:paraId="46C0E696" w14:textId="02932734" w:rsidR="00D30A4A" w:rsidRDefault="00D30A4A" w:rsidP="00D30A4A">
      <w:pPr>
        <w:pStyle w:val="Ttulo2"/>
        <w:numPr>
          <w:ilvl w:val="0"/>
          <w:numId w:val="12"/>
        </w:numPr>
      </w:pPr>
      <w:bookmarkStart w:id="51" w:name="_Toc76592157"/>
      <w:r>
        <w:t>Framework web</w:t>
      </w:r>
      <w:bookmarkEnd w:id="51"/>
    </w:p>
    <w:p w14:paraId="6253A744" w14:textId="5EDA8095" w:rsidR="00F55467" w:rsidRDefault="00D30A4A" w:rsidP="00D30A4A">
      <w:pPr>
        <w:pStyle w:val="UBUCuerpoTrabajo"/>
      </w:pPr>
      <w:r w:rsidRPr="00EB1394">
        <w:rPr>
          <w:b/>
          <w:bCs/>
        </w:rPr>
        <w:t>Flask</w:t>
      </w:r>
      <w:r w:rsidR="000E14C4">
        <w:rPr>
          <w:b/>
          <w:bCs/>
        </w:rPr>
        <w:t xml:space="preserve"> </w:t>
      </w:r>
      <w:r w:rsidR="00111956">
        <w:rPr>
          <w:rFonts w:cs="Liberation Serif"/>
        </w:rPr>
        <w:fldChar w:fldCharType="begin"/>
      </w:r>
      <w:r w:rsidR="00111956">
        <w:rPr>
          <w:rFonts w:cs="Liberation Serif"/>
        </w:rPr>
        <w:instrText xml:space="preserve"> ADDIN ZOTERO_ITEM CSL_CITATION {"citationID":"PcPZWxoc","properties":{"formattedCitation":"[18]","plainCitation":"[18]","noteIndex":0},"citationItems":[{"id":46,"uris":["http://zotero.org/users/7067728/items/4F6H857Z"],"uri":["http://zotero.org/users/7067728/items/4F6H857Z"],"itemData":{"id":46,"type":"webpage","title":"Welcome to Flask — Flask Documentation (1.1.x)","URL":"https://flask.palletsprojects.com/en/1.1.x/","accessed":{"date-parts":[["2020",11,17]]}}}],"schema":"https://github.com/citation-style-language/schema/raw/master/csl-citation.json"} </w:instrText>
      </w:r>
      <w:r w:rsidR="00111956">
        <w:rPr>
          <w:rFonts w:cs="Liberation Serif"/>
        </w:rPr>
        <w:fldChar w:fldCharType="separate"/>
      </w:r>
      <w:r w:rsidR="00111956" w:rsidRPr="00111956">
        <w:rPr>
          <w:rFonts w:cs="Liberation Serif"/>
        </w:rPr>
        <w:t>[18]</w:t>
      </w:r>
      <w:r w:rsidR="00111956">
        <w:rPr>
          <w:rFonts w:cs="Liberation Serif"/>
        </w:rPr>
        <w:fldChar w:fldCharType="end"/>
      </w:r>
      <w:r w:rsidR="00111956">
        <w:rPr>
          <w:rFonts w:cs="Liberation Serif"/>
        </w:rPr>
        <w:t xml:space="preserve"> </w:t>
      </w:r>
      <w:r w:rsidR="00F55467">
        <w:t xml:space="preserve">es un </w:t>
      </w:r>
      <w:r w:rsidR="00F55467" w:rsidRPr="00D30A4A">
        <w:rPr>
          <w:i/>
          <w:iCs/>
        </w:rPr>
        <w:t>framework</w:t>
      </w:r>
      <w:r w:rsidR="00F55467">
        <w:t xml:space="preserve"> escrito en Python para poder desarrollar aplicaciones web de forma sencilla. </w:t>
      </w:r>
      <w:r w:rsidR="00F55467" w:rsidRPr="00D30A4A">
        <w:t>Está basado en la especificación WSGI de Werkzeug y el motor de templates Jinja2 y tiene una licencia BSD.</w:t>
      </w:r>
      <w:r w:rsidR="00F55467">
        <w:t xml:space="preserve"> </w:t>
      </w:r>
    </w:p>
    <w:p w14:paraId="39455ECA" w14:textId="4E17DD3E" w:rsidR="00F55467" w:rsidRDefault="00F55467" w:rsidP="00D30A4A">
      <w:pPr>
        <w:pStyle w:val="Ttulo2"/>
        <w:numPr>
          <w:ilvl w:val="0"/>
          <w:numId w:val="12"/>
        </w:numPr>
      </w:pPr>
      <w:bookmarkStart w:id="52" w:name="_Toc76592158"/>
      <w:r>
        <w:t>Herramienta para la interfaz</w:t>
      </w:r>
      <w:bookmarkEnd w:id="52"/>
    </w:p>
    <w:p w14:paraId="048F79BB" w14:textId="0E7D0D52" w:rsidR="00F55467" w:rsidRDefault="00F55467" w:rsidP="00D30A4A">
      <w:pPr>
        <w:pStyle w:val="UBUCuerpoTrabajo"/>
      </w:pPr>
      <w:r>
        <w:t xml:space="preserve">Se ha utilizado </w:t>
      </w:r>
      <w:r w:rsidRPr="00EB1394">
        <w:rPr>
          <w:b/>
          <w:bCs/>
        </w:rPr>
        <w:t>Bootstrap</w:t>
      </w:r>
      <w:r>
        <w:t xml:space="preserve"> </w:t>
      </w:r>
      <w:r w:rsidR="00111956">
        <w:fldChar w:fldCharType="begin"/>
      </w:r>
      <w:r w:rsidR="00111956">
        <w:instrText xml:space="preserve"> ADDIN ZOTERO_ITEM CSL_CITATION {"citationID":"NEgrdJwW","properties":{"formattedCitation":"[19]","plainCitation":"[19]","noteIndex":0},"citationItems":[{"id":290,"uris":["http://zotero.org/users/7067728/items/Z9UFREB6"],"uri":["http://zotero.org/users/7067728/items/Z9UFREB6"],"itemData":{"id":290,"type":"webpage","abstract":"The most popular HTML, CSS, and JS library in the world.","language":"en","title":"Bootstrap","URL":"https://getbootstrap.com/","author":[{"family":"contributors","given":"Mark Otto","suffix":"Jacob Thornton, and Bootstrap"}],"accessed":{"date-parts":[["2021",6,30]]}}}],"schema":"https://github.com/citation-style-language/schema/raw/master/csl-citation.json"} </w:instrText>
      </w:r>
      <w:r w:rsidR="00111956">
        <w:fldChar w:fldCharType="separate"/>
      </w:r>
      <w:r w:rsidR="00111956" w:rsidRPr="00111956">
        <w:rPr>
          <w:rFonts w:cs="Liberation Serif"/>
        </w:rPr>
        <w:t>[19]</w:t>
      </w:r>
      <w:r w:rsidR="00111956">
        <w:fldChar w:fldCharType="end"/>
      </w:r>
      <w:r w:rsidR="00111956">
        <w:t xml:space="preserve"> </w:t>
      </w:r>
      <w:r>
        <w:t xml:space="preserve">para realizar la interfaz. En lugar de desarrollar el código desde 0, se optó por implementar Bootstrap. Es una biblioteca multiplataforma de código abierto que permite a los desarrolladores diseñar sus sitios y aplicaciones web. </w:t>
      </w:r>
    </w:p>
    <w:p w14:paraId="52E133CA" w14:textId="341F76F0" w:rsidR="00F55467" w:rsidRDefault="00F55467" w:rsidP="00D30A4A">
      <w:pPr>
        <w:pStyle w:val="Ttulo2"/>
        <w:numPr>
          <w:ilvl w:val="0"/>
          <w:numId w:val="12"/>
        </w:numPr>
      </w:pPr>
      <w:bookmarkStart w:id="53" w:name="_Toc76592159"/>
      <w:r>
        <w:t>Generación de la red</w:t>
      </w:r>
      <w:bookmarkEnd w:id="53"/>
    </w:p>
    <w:p w14:paraId="44821180" w14:textId="4E43EDF1" w:rsidR="00F55467" w:rsidRDefault="00F55467" w:rsidP="002B3C08">
      <w:pPr>
        <w:pStyle w:val="UBUCuerpoTrabajo"/>
      </w:pPr>
      <w:r>
        <w:t xml:space="preserve">Se ha utilizado la librería </w:t>
      </w:r>
      <w:r w:rsidRPr="00EB1394">
        <w:rPr>
          <w:b/>
          <w:bCs/>
        </w:rPr>
        <w:t>NetworkX</w:t>
      </w:r>
      <w:r>
        <w:t xml:space="preserve"> </w:t>
      </w:r>
      <w:r w:rsidR="003D3C83">
        <w:fldChar w:fldCharType="begin"/>
      </w:r>
      <w:r w:rsidR="003D3C83">
        <w:instrText xml:space="preserve"> ADDIN ZOTERO_ITEM CSL_CITATION {"citationID":"9UyqePQU","properties":{"formattedCitation":"[20]","plainCitation":"[20]","noteIndex":0},"citationItems":[{"id":291,"uris":["http://zotero.org/users/7067728/items/5H7I6RX2"],"uri":["http://zotero.org/users/7067728/items/5H7I6RX2"],"itemData":{"id":291,"type":"webpage","title":"NetworkX — NetworkX documentation","URL":"https://networkx.org/","accessed":{"date-parts":[["2021",6,30]]}}}],"schema":"https://github.com/citation-style-language/schema/raw/master/csl-citation.json"} </w:instrText>
      </w:r>
      <w:r w:rsidR="003D3C83">
        <w:fldChar w:fldCharType="separate"/>
      </w:r>
      <w:r w:rsidR="003D3C83" w:rsidRPr="003D3C83">
        <w:rPr>
          <w:rFonts w:cs="Liberation Serif"/>
        </w:rPr>
        <w:t>[20]</w:t>
      </w:r>
      <w:r w:rsidR="003D3C83">
        <w:fldChar w:fldCharType="end"/>
      </w:r>
      <w:r w:rsidR="003D3C83">
        <w:t xml:space="preserve"> </w:t>
      </w:r>
      <w:r>
        <w:t>de Python ya que permite creación y análisis de redes complejas, además de ayudar con su procesamiento. Se utiliza para estudiar los grafos. Es un software libre publicado bajo la licencia BSD-new.</w:t>
      </w:r>
    </w:p>
    <w:p w14:paraId="29BCB091" w14:textId="265F3327" w:rsidR="00F55467" w:rsidRPr="00D30A4A" w:rsidRDefault="00F55467" w:rsidP="002B3C08">
      <w:pPr>
        <w:pStyle w:val="UBUCuerpoTrabajo"/>
      </w:pPr>
      <w:r>
        <w:t>El motivo principal por el que se ha escogido esta librería es por el hecho de haberse empleado a lo largo de la carrera en algunas asignaturas por lo que ya se tenían conocimientos sobre la misma.</w:t>
      </w:r>
    </w:p>
    <w:p w14:paraId="56D66505" w14:textId="5279DC90" w:rsidR="00F55467" w:rsidRDefault="00F55467" w:rsidP="002B3C08">
      <w:pPr>
        <w:pStyle w:val="Ttulo2"/>
        <w:numPr>
          <w:ilvl w:val="0"/>
          <w:numId w:val="12"/>
        </w:numPr>
      </w:pPr>
      <w:bookmarkStart w:id="54" w:name="_Toc76592160"/>
      <w:r>
        <w:t>Base de datos</w:t>
      </w:r>
      <w:bookmarkEnd w:id="54"/>
    </w:p>
    <w:p w14:paraId="280F7367" w14:textId="3BC0075C" w:rsidR="00F55467" w:rsidRDefault="00F55467" w:rsidP="002B3C08">
      <w:pPr>
        <w:pStyle w:val="UBUCuerpoTrabajo"/>
      </w:pPr>
      <w:r>
        <w:t xml:space="preserve">Para la base de datos hemos trabajado con </w:t>
      </w:r>
      <w:r w:rsidRPr="00EB1394">
        <w:rPr>
          <w:b/>
          <w:bCs/>
        </w:rPr>
        <w:t>MySQL</w:t>
      </w:r>
      <w:r w:rsidR="003D3C83">
        <w:rPr>
          <w:b/>
          <w:bCs/>
        </w:rPr>
        <w:t xml:space="preserve"> </w:t>
      </w:r>
      <w:r w:rsidR="003D3C83">
        <w:rPr>
          <w:b/>
          <w:bCs/>
        </w:rPr>
        <w:fldChar w:fldCharType="begin"/>
      </w:r>
      <w:r w:rsidR="003D3C83">
        <w:rPr>
          <w:b/>
          <w:bCs/>
        </w:rPr>
        <w:instrText xml:space="preserve"> ADDIN ZOTERO_ITEM CSL_CITATION {"citationID":"F79tO2RD","properties":{"formattedCitation":"[21]","plainCitation":"[21]","noteIndex":0},"citationItems":[{"id":295,"uris":["http://zotero.org/users/7067728/items/R5A6DSB8"],"uri":["http://zotero.org/users/7067728/items/R5A6DSB8"],"itemData":{"id":295,"type":"webpage","title":"MySQL","URL":"https://www.mysql.com/","accessed":{"date-parts":[["2021",6,30]]}}}],"schema":"https://github.com/citation-style-language/schema/raw/master/csl-citation.json"} </w:instrText>
      </w:r>
      <w:r w:rsidR="003D3C83">
        <w:rPr>
          <w:b/>
          <w:bCs/>
        </w:rPr>
        <w:fldChar w:fldCharType="separate"/>
      </w:r>
      <w:r w:rsidR="003D3C83" w:rsidRPr="003D3C83">
        <w:rPr>
          <w:rFonts w:cs="Liberation Serif"/>
        </w:rPr>
        <w:t>[21]</w:t>
      </w:r>
      <w:r w:rsidR="003D3C83">
        <w:rPr>
          <w:b/>
          <w:bCs/>
        </w:rPr>
        <w:fldChar w:fldCharType="end"/>
      </w:r>
      <w:r>
        <w:t xml:space="preserve">. Aparte, se ha utilizado MySQL WorkBench como gestor de la base de datos. No sería necesario utilizarlo, pero resulta más cómodo emplearlo. </w:t>
      </w:r>
    </w:p>
    <w:p w14:paraId="3F0E33ED" w14:textId="78408252" w:rsidR="00F55467" w:rsidRDefault="00F55467" w:rsidP="00FF3F33">
      <w:pPr>
        <w:pStyle w:val="UBUCuerpoTrabajo"/>
      </w:pPr>
      <w:r>
        <w:t xml:space="preserve">MySQL es un sistema de gestión de bases de datos que cuenta con una doble licencia. Por una parte, es de código abierto, pero por otra cuenta con una versión comercial acompañada por Oracle. Actualmente es de las más famosas y utilizadas mundialmente. </w:t>
      </w:r>
    </w:p>
    <w:p w14:paraId="5DD46B7D" w14:textId="60ED57B4" w:rsidR="00F55467" w:rsidRDefault="00F55467" w:rsidP="00FF3F33">
      <w:pPr>
        <w:pStyle w:val="UBUCuerpoTrabajo"/>
      </w:pPr>
      <w:r>
        <w:t xml:space="preserve">Además, se ha comprobado que Python permite la creación, modificación e inserción de elementos en tablas directamente. </w:t>
      </w:r>
      <w:r w:rsidR="003D3C83">
        <w:fldChar w:fldCharType="begin"/>
      </w:r>
      <w:r w:rsidR="003D3C83">
        <w:instrText xml:space="preserve"> ADDIN ZOTERO_ITEM CSL_CITATION {"citationID":"xSi3JO3q","properties":{"formattedCitation":"[22]","plainCitation":"[22]","noteIndex":0},"citationItems":[{"id":104,"uris":["http://zotero.org/users/7067728/items/KPTXNIX4"],"uri":["http://zotero.org/users/7067728/items/KPTXNIX4"],"itemData":{"id":104,"type":"webpage","title":"Python MySQL Create Table","URL":"https://www.w3schools.com/python/python_mysql_create_table.asp","accessed":{"date-parts":[["2020",12,19]]}}}],"schema":"https://github.com/citation-style-language/schema/raw/master/csl-citation.json"} </w:instrText>
      </w:r>
      <w:r w:rsidR="003D3C83">
        <w:fldChar w:fldCharType="separate"/>
      </w:r>
      <w:r w:rsidR="003D3C83" w:rsidRPr="003D3C83">
        <w:rPr>
          <w:rFonts w:cs="Liberation Serif"/>
        </w:rPr>
        <w:t>[22]</w:t>
      </w:r>
      <w:r w:rsidR="003D3C83">
        <w:fldChar w:fldCharType="end"/>
      </w:r>
    </w:p>
    <w:p w14:paraId="51F5E4BE" w14:textId="0D5D36F1" w:rsidR="00EB1394" w:rsidRDefault="00EB1394" w:rsidP="00EB1394">
      <w:pPr>
        <w:pStyle w:val="Ttulo2"/>
        <w:numPr>
          <w:ilvl w:val="0"/>
          <w:numId w:val="12"/>
        </w:numPr>
      </w:pPr>
      <w:bookmarkStart w:id="55" w:name="_Toc76592161"/>
      <w:r>
        <w:t>Wiki</w:t>
      </w:r>
      <w:bookmarkEnd w:id="55"/>
    </w:p>
    <w:p w14:paraId="3AC1F09E" w14:textId="3B69F4E0" w:rsidR="00EB1394" w:rsidRDefault="00EB1394" w:rsidP="00EB1394">
      <w:pPr>
        <w:pStyle w:val="UBUCuerpoTrabajo"/>
      </w:pPr>
      <w:r>
        <w:t xml:space="preserve">Para realizar la Wiki, se ha utilizado la plataforma </w:t>
      </w:r>
      <w:r w:rsidRPr="00EB1394">
        <w:rPr>
          <w:b/>
          <w:bCs/>
        </w:rPr>
        <w:t>Wikidot</w:t>
      </w:r>
      <w:r>
        <w:t xml:space="preserve">. Esta permite realizar wikis propias de forma gratuita y realizarlo íntegramente desde el navegador. La versión gratuita nos limita el número de sitios que podemos realizar dándoles un tamaño máximo, pero suficiente para el tamaño necesitado para nuestro proyecto. </w:t>
      </w:r>
    </w:p>
    <w:p w14:paraId="6AE40AB7" w14:textId="358374CA" w:rsidR="00EB1394" w:rsidRDefault="00EB1394" w:rsidP="00EB1394">
      <w:pPr>
        <w:pStyle w:val="Ttulo2"/>
        <w:numPr>
          <w:ilvl w:val="0"/>
          <w:numId w:val="12"/>
        </w:numPr>
      </w:pPr>
      <w:bookmarkStart w:id="56" w:name="_Toc76592162"/>
      <w:r>
        <w:t>Creación de prototipo</w:t>
      </w:r>
      <w:bookmarkEnd w:id="56"/>
    </w:p>
    <w:p w14:paraId="2009A534" w14:textId="77777777" w:rsidR="00751A77" w:rsidRPr="00EB1394" w:rsidRDefault="00EB1394" w:rsidP="00751A77">
      <w:pPr>
        <w:pStyle w:val="UBUCuerpoTrabajo"/>
      </w:pPr>
      <w:r>
        <w:t xml:space="preserve">Se ha utilizado </w:t>
      </w:r>
      <w:r>
        <w:rPr>
          <w:b/>
          <w:bCs/>
        </w:rPr>
        <w:t xml:space="preserve">Pencil </w:t>
      </w:r>
      <w:r>
        <w:t xml:space="preserve">para realizar el prototipo de la aplicación. </w:t>
      </w:r>
      <w:r w:rsidR="00751A77">
        <w:t>Esta aplicación nos permite exportar el prototipo en imágenes, así que era una buena opción para después poder introducirlas en los anexos.</w:t>
      </w:r>
    </w:p>
    <w:p w14:paraId="46177C53" w14:textId="45C75672" w:rsidR="00751A77" w:rsidRDefault="00EB1394" w:rsidP="00751A77">
      <w:pPr>
        <w:pStyle w:val="UBUCuerpoTrabajo"/>
      </w:pPr>
      <w:r>
        <w:t xml:space="preserve">En este caso, se podrían haber utilizado diversas herramientas, pero se ha escogido Pencil ya que se trabajó con ella </w:t>
      </w:r>
      <w:r w:rsidR="00751A77">
        <w:t>en la asignatura de Hombre Máquina. Entonces, al haber conseguido conocimientos de esta pareció la posibilidad más coherente.</w:t>
      </w:r>
    </w:p>
    <w:p w14:paraId="1B33DF22" w14:textId="77777777" w:rsidR="001E5421" w:rsidRDefault="001E5421" w:rsidP="001E5421">
      <w:pPr>
        <w:pStyle w:val="Ttulo2"/>
        <w:numPr>
          <w:ilvl w:val="0"/>
          <w:numId w:val="12"/>
        </w:numPr>
      </w:pPr>
      <w:bookmarkStart w:id="57" w:name="_Toc76592163"/>
      <w:r>
        <w:lastRenderedPageBreak/>
        <w:t>Generación de diagramas</w:t>
      </w:r>
      <w:bookmarkEnd w:id="57"/>
    </w:p>
    <w:p w14:paraId="6744CC76" w14:textId="4BDBA514" w:rsidR="001E5421" w:rsidRDefault="001E5421" w:rsidP="001E5421">
      <w:pPr>
        <w:pStyle w:val="UBUCuerpoTrabajo"/>
      </w:pPr>
      <w:r>
        <w:t xml:space="preserve">Para este proceso, se ha utilizado una herramienta llamada </w:t>
      </w:r>
      <w:r w:rsidRPr="001E5421">
        <w:rPr>
          <w:b/>
          <w:bCs/>
        </w:rPr>
        <w:t>Draw.io</w:t>
      </w:r>
      <w:r>
        <w:rPr>
          <w:b/>
          <w:bCs/>
        </w:rPr>
        <w:t xml:space="preserve"> </w:t>
      </w:r>
      <w:r>
        <w:t xml:space="preserve">accesible a través del siguiente </w:t>
      </w:r>
      <w:hyperlink r:id="rId20" w:history="1">
        <w:r w:rsidRPr="001E5421">
          <w:rPr>
            <w:rStyle w:val="Hipervnculo"/>
          </w:rPr>
          <w:t>enlace</w:t>
        </w:r>
      </w:hyperlink>
      <w:r>
        <w:t>.  La herramienta permite realizar diagramas UML de modo sencillo, incorporando una serie de plantillas que pueden ayudar al crear estos.</w:t>
      </w:r>
    </w:p>
    <w:p w14:paraId="4458D173" w14:textId="7BEA2FC3" w:rsidR="001E5421" w:rsidRDefault="001E5421" w:rsidP="001E5421">
      <w:pPr>
        <w:pStyle w:val="UBUCuerpoTrabajo"/>
      </w:pPr>
      <w:r>
        <w:t>Es una herramienta gratuita que no necesita realizar ninguna descarga ya que se trabaja desde web. Además, permite vincularlo con nuestro repositorio de GitHub, Google Drive o OneDrive, entre otras opciones.</w:t>
      </w:r>
    </w:p>
    <w:p w14:paraId="469CF44C" w14:textId="5A2F650F" w:rsidR="009A6DBE" w:rsidRDefault="00BE3E33" w:rsidP="001E5421">
      <w:pPr>
        <w:pStyle w:val="UBUCuerpoTrabajo"/>
      </w:pPr>
      <w:r>
        <w:br w:type="page"/>
      </w:r>
    </w:p>
    <w:p w14:paraId="059DCE2E" w14:textId="77777777" w:rsidR="009A6DBE" w:rsidRDefault="009A6DBE" w:rsidP="009A6DBE">
      <w:pPr>
        <w:pStyle w:val="Ttulo1"/>
        <w:pBdr>
          <w:top w:val="none" w:sz="0" w:space="0" w:color="auto"/>
        </w:pBdr>
      </w:pPr>
      <w:bookmarkStart w:id="58" w:name="_Toc39319133"/>
      <w:bookmarkStart w:id="59" w:name="_Toc75428783"/>
      <w:bookmarkStart w:id="60" w:name="_Toc75996304"/>
      <w:bookmarkStart w:id="61" w:name="_Toc76592164"/>
      <w:r>
        <w:lastRenderedPageBreak/>
        <w:t>E. Aspectos relevantes del desarrollo del proyecto</w:t>
      </w:r>
      <w:bookmarkEnd w:id="58"/>
      <w:bookmarkEnd w:id="59"/>
      <w:bookmarkEnd w:id="60"/>
      <w:bookmarkEnd w:id="61"/>
    </w:p>
    <w:p w14:paraId="11FB6C77" w14:textId="77777777" w:rsidR="009A6DBE" w:rsidRPr="003107AF" w:rsidRDefault="009A6DBE" w:rsidP="009A6DBE">
      <w:pPr>
        <w:pStyle w:val="UBUCuerpoTrabajo"/>
      </w:pPr>
      <w:r>
        <w:t>En este apartado se van a explicar las decisiones tomadas a medida que el proyecto se ha ido desarrollando, exponiendo los posibles problemas que han ido surgiendo.</w:t>
      </w:r>
    </w:p>
    <w:p w14:paraId="757CDC15" w14:textId="77777777" w:rsidR="009A6DBE" w:rsidRDefault="009A6DBE" w:rsidP="009A6DBE">
      <w:pPr>
        <w:pStyle w:val="Ttulo2"/>
        <w:numPr>
          <w:ilvl w:val="0"/>
          <w:numId w:val="18"/>
        </w:numPr>
      </w:pPr>
      <w:bookmarkStart w:id="62" w:name="_Toc75996305"/>
      <w:bookmarkStart w:id="63" w:name="_Toc76592165"/>
      <w:r>
        <w:t>Inicio del proyecto</w:t>
      </w:r>
      <w:bookmarkEnd w:id="62"/>
      <w:bookmarkEnd w:id="63"/>
    </w:p>
    <w:p w14:paraId="5213FD13" w14:textId="77777777" w:rsidR="009A6DBE" w:rsidRDefault="009A6DBE" w:rsidP="009A6DBE">
      <w:pPr>
        <w:pStyle w:val="UBUCuerpoTrabajo"/>
      </w:pPr>
      <w:r>
        <w:t xml:space="preserve">La idea del proyecto surgió por una necesidad encontrada por el tutor del mismo José Manuel. Se planteó la posibilidad de realizar este proyecto y tras cursar la asignatura de “Nuevas Tecnologías” surgió interés por las redes complejas sus características y análisis de estas. </w:t>
      </w:r>
    </w:p>
    <w:p w14:paraId="63E0AE06" w14:textId="77777777" w:rsidR="009A6DBE" w:rsidRDefault="009A6DBE" w:rsidP="009A6DBE">
      <w:pPr>
        <w:pStyle w:val="UBUCuerpoTrabajo"/>
      </w:pPr>
      <w:r>
        <w:t xml:space="preserve">Por lo tanto, viendo el momento actual en que nos encontramos y siendo que estaba ligado a las redes complejas, me pareció una oportunidad de conseguir un aprendizaje amplio sobre este tema. Aparte, considero que podría ser un proyecto que mejorase la calidad de vida de las personas. </w:t>
      </w:r>
    </w:p>
    <w:p w14:paraId="3D80FA24" w14:textId="5292E320" w:rsidR="009A6DBE" w:rsidRDefault="009A6DBE" w:rsidP="009A6DBE">
      <w:pPr>
        <w:pStyle w:val="UBUCuerpoTrabajo"/>
      </w:pPr>
      <w:r>
        <w:t xml:space="preserve">Para llevar a cabo la idea, se planteó realizar una aplicación que integrase tanto la posibilidad de realizar redes aleatorias como la subida de ficheros que contuvieran la red real del colegio. A partir de esto, ya se procesarán las redes. </w:t>
      </w:r>
    </w:p>
    <w:p w14:paraId="18090861" w14:textId="77777777" w:rsidR="009A6DBE" w:rsidRDefault="009A6DBE" w:rsidP="009A6DBE">
      <w:pPr>
        <w:pStyle w:val="UBUCuerpoTrabajo"/>
      </w:pPr>
      <w:r>
        <w:t xml:space="preserve">Este fue el proceso que nos llevó a la creación de Sire (Sibling Rewiring). </w:t>
      </w:r>
    </w:p>
    <w:p w14:paraId="2D9327CA" w14:textId="77777777" w:rsidR="009A6DBE" w:rsidRDefault="009A6DBE" w:rsidP="009A6DBE">
      <w:pPr>
        <w:pStyle w:val="Ttulo2"/>
        <w:numPr>
          <w:ilvl w:val="0"/>
          <w:numId w:val="18"/>
        </w:numPr>
      </w:pPr>
      <w:bookmarkStart w:id="64" w:name="_Toc76592166"/>
      <w:r>
        <w:t>Metodologías</w:t>
      </w:r>
      <w:bookmarkEnd w:id="64"/>
    </w:p>
    <w:p w14:paraId="016A2CDB" w14:textId="77777777" w:rsidR="009A6DBE" w:rsidRDefault="009A6DBE" w:rsidP="009A6DBE">
      <w:pPr>
        <w:pStyle w:val="UBUCuerpoTrabajo"/>
      </w:pPr>
      <w:r>
        <w:t xml:space="preserve">Se ha seguido una metodología SCRUM, metodología aprendida en la asignatura de “Gestión de Proyectos”. Esta metodología se basa en la gestión ágil para realizar el proyecto. Aunque debido a haberse realizado el proyecto de manera individual, se pueden reconocer ciertas diferencias con la metodología SCRUM tal y como se conoce. </w:t>
      </w:r>
    </w:p>
    <w:p w14:paraId="61477113" w14:textId="77777777" w:rsidR="009A6DBE" w:rsidRDefault="009A6DBE" w:rsidP="009A6DBE">
      <w:pPr>
        <w:pStyle w:val="UBUCuerpoTrabajo"/>
      </w:pPr>
      <w:r>
        <w:t xml:space="preserve">El proyecto se ha dividido en diferentes Sprints, cada uno de ellos se subdividía en distintas tareas a las cuáles se les daba un tiempo estimado. A lo largo del proyecto se han mantenido reuniones al inicio y finde cada Sprint. Al incio para establecer las tareas que se debían llevar a cabo y al final de estos Sprints para revisar los avances obtenidos. En las reuniones se comentaban posibles fallos encontrados y se buscaban soluciones a estos. </w:t>
      </w:r>
    </w:p>
    <w:p w14:paraId="0CC9C37E" w14:textId="77777777" w:rsidR="009A6DBE" w:rsidRDefault="009A6DBE" w:rsidP="009A6DBE">
      <w:pPr>
        <w:pStyle w:val="UBUCuerpoTrabajo"/>
      </w:pPr>
      <w:r>
        <w:t>Cada uno de los Sprints ha tomado una duración estimada de 2 semanas, que puede haber variado ligeramente si se encontraba la necesidad de una reunión previa o si las tareas han llevado más tiempo de lo esperado inicialmente.</w:t>
      </w:r>
    </w:p>
    <w:p w14:paraId="335D72B2" w14:textId="77777777" w:rsidR="009A6DBE" w:rsidRDefault="009A6DBE" w:rsidP="009A6DBE">
      <w:pPr>
        <w:pStyle w:val="UBUCuerpoTrabajo"/>
      </w:pPr>
      <w:r>
        <w:t xml:space="preserve">Con la ayuda de Zenhub, se ha ido realizando un tablero por Sprint, donde podía tener una visión clara de las tareas conseguidas y pendientes, así como posibles bugs. Permitiéndome así tener una auto -gestión de un modo sencillo y sobre todo visual. </w:t>
      </w:r>
    </w:p>
    <w:p w14:paraId="2305D9CD" w14:textId="3CB6F97E" w:rsidR="009A6DBE" w:rsidRDefault="009A6DBE" w:rsidP="009A6DBE">
      <w:pPr>
        <w:pStyle w:val="Ttulo2"/>
        <w:numPr>
          <w:ilvl w:val="0"/>
          <w:numId w:val="18"/>
        </w:numPr>
      </w:pPr>
      <w:bookmarkStart w:id="65" w:name="_Toc76592167"/>
      <w:r>
        <w:t>Formación</w:t>
      </w:r>
      <w:bookmarkEnd w:id="65"/>
    </w:p>
    <w:p w14:paraId="374F4250" w14:textId="6F640737" w:rsidR="00BD5814" w:rsidRDefault="00BD5814" w:rsidP="00BD5814">
      <w:pPr>
        <w:pStyle w:val="UBUCuerpoTrabajo"/>
      </w:pPr>
      <w:r>
        <w:t xml:space="preserve">El lenguaje empleado en la programación del proyecto ha sido Python, lenguaje </w:t>
      </w:r>
      <w:r w:rsidR="00CB465B">
        <w:t>sobre el que</w:t>
      </w:r>
      <w:r>
        <w:t xml:space="preserve"> se tenían ciertos conocimientos al haberse empleado en algunas asignaturas de la carrera, aún así, </w:t>
      </w:r>
      <w:r w:rsidR="00CB465B">
        <w:t>ciertas</w:t>
      </w:r>
      <w:r>
        <w:t xml:space="preserve"> herramientas relacionadas con el mismo no habían sido utilizadas nunca por mi parte, por lo que gran parte de la realización del proyecto ha consistido en investigación. </w:t>
      </w:r>
    </w:p>
    <w:p w14:paraId="2DE4D4EB" w14:textId="77777777" w:rsidR="00CB465B" w:rsidRDefault="00BD5814" w:rsidP="00BD5814">
      <w:pPr>
        <w:pStyle w:val="UBUCuerpoTrabajo"/>
      </w:pPr>
      <w:r>
        <w:lastRenderedPageBreak/>
        <w:t xml:space="preserve">A continuación, se </w:t>
      </w:r>
      <w:r w:rsidR="00CB465B">
        <w:t>exponen</w:t>
      </w:r>
      <w:r>
        <w:t xml:space="preserve"> algunos de estos ejemplos.</w:t>
      </w:r>
    </w:p>
    <w:p w14:paraId="6A83A65E" w14:textId="77777777" w:rsidR="00CB465B" w:rsidRDefault="00CB465B" w:rsidP="00CB465B">
      <w:pPr>
        <w:pStyle w:val="Ttulo3"/>
      </w:pPr>
      <w:bookmarkStart w:id="66" w:name="_Toc76592168"/>
      <w:r>
        <w:t>Flask</w:t>
      </w:r>
      <w:bookmarkEnd w:id="66"/>
    </w:p>
    <w:p w14:paraId="017C1B19" w14:textId="2F76BAEA" w:rsidR="00CB465B" w:rsidRDefault="00CB465B" w:rsidP="00CB465B">
      <w:pPr>
        <w:pStyle w:val="UBUCuerpoTrabajo"/>
      </w:pPr>
      <w:r>
        <w:t xml:space="preserve">Para la realización del servidor se ha utilizado el </w:t>
      </w:r>
      <w:r>
        <w:rPr>
          <w:i/>
          <w:iCs/>
        </w:rPr>
        <w:t>framework</w:t>
      </w:r>
      <w:r>
        <w:t xml:space="preserve"> Flask</w:t>
      </w:r>
      <w:r w:rsidR="003D3C83">
        <w:t xml:space="preserve"> </w:t>
      </w:r>
      <w:r w:rsidR="003D3C83">
        <w:fldChar w:fldCharType="begin"/>
      </w:r>
      <w:r w:rsidR="003D3C83">
        <w:instrText xml:space="preserve"> ADDIN ZOTERO_ITEM CSL_CITATION {"citationID":"sZfdWjON","properties":{"formattedCitation":"[23]","plainCitation":"[23]","noteIndex":0},"citationItems":[{"id":62,"uris":["http://zotero.org/users/7067728/items/H55HR8DK"],"uri":["http://zotero.org/users/7067728/items/H55HR8DK"],"itemData":{"id":62,"type":"webpage","title":"Installation — Flask Documentation (1.1.x)","URL":"https://flask.palletsprojects.com/en/1.1.x/installation/","accessed":{"date-parts":[["2020",11,18]]}}}],"schema":"https://github.com/citation-style-language/schema/raw/master/csl-citation.json"} </w:instrText>
      </w:r>
      <w:r w:rsidR="003D3C83">
        <w:fldChar w:fldCharType="separate"/>
      </w:r>
      <w:r w:rsidR="003D3C83" w:rsidRPr="003D3C83">
        <w:rPr>
          <w:rFonts w:cs="Liberation Serif"/>
        </w:rPr>
        <w:t>[23]</w:t>
      </w:r>
      <w:r w:rsidR="003D3C83">
        <w:fldChar w:fldCharType="end"/>
      </w:r>
      <w:r>
        <w:t xml:space="preserve">. Es un </w:t>
      </w:r>
      <w:r>
        <w:rPr>
          <w:i/>
          <w:iCs/>
        </w:rPr>
        <w:t>framework</w:t>
      </w:r>
      <w:r>
        <w:t xml:space="preserve"> escrito en Python que permite crear aplicaciones web de modo sencillo. Flask</w:t>
      </w:r>
      <w:r w:rsidR="00862888">
        <w:t xml:space="preserve"> </w:t>
      </w:r>
      <w:r>
        <w:t>ha sido un entorno muy cómodo, puesto que permitía probar lo desarrollado en un entorno local sin necesidad de subirlo a web. Se optó por esta opción y no otras como Django, ya que fue recomendada por los tutores y tras buscar información me pareció una buena opción ya que me permitía la conexión con una base de datos de una forma sencilla.</w:t>
      </w:r>
      <w:r w:rsidR="003D3C83">
        <w:t xml:space="preserve"> </w:t>
      </w:r>
      <w:r w:rsidR="003D3C83">
        <w:fldChar w:fldCharType="begin"/>
      </w:r>
      <w:r w:rsidR="003D3C83">
        <w:instrText xml:space="preserve"> ADDIN ZOTERO_ITEM CSL_CITATION {"citationID":"cnMtJENA","properties":{"formattedCitation":"[24]","plainCitation":"[24]","noteIndex":0},"citationItems":[{"id":70,"uris":["http://zotero.org/users/7067728/items/E4XS64E5"],"uri":["http://zotero.org/users/7067728/items/E4XS64E5"],"itemData":{"id":70,"type":"book","genre":"Python","medium":"OS Independent","source":"PyPI","title":"flask-mysql-connector: Easy to use MySQL client for Flask apps.","title-short":"flask-mysql-connector","URL":"https://github.com/brandenc40/flask_mysql_connector","version":"1.0.3","author":[{"family":"Colen","given":"Branden"}],"accessed":{"date-parts":[["2020",11,27]]}}}],"schema":"https://github.com/citation-style-language/schema/raw/master/csl-citation.json"} </w:instrText>
      </w:r>
      <w:r w:rsidR="003D3C83">
        <w:fldChar w:fldCharType="separate"/>
      </w:r>
      <w:r w:rsidR="003D3C83" w:rsidRPr="003D3C83">
        <w:rPr>
          <w:rFonts w:cs="Liberation Serif"/>
        </w:rPr>
        <w:t>[24]</w:t>
      </w:r>
      <w:r w:rsidR="003D3C83">
        <w:fldChar w:fldCharType="end"/>
      </w:r>
    </w:p>
    <w:p w14:paraId="632CEA73" w14:textId="3961ADFA" w:rsidR="00CB465B" w:rsidRDefault="00CB465B" w:rsidP="00862888">
      <w:pPr>
        <w:pStyle w:val="Ttulo3"/>
      </w:pPr>
      <w:r>
        <w:t xml:space="preserve"> </w:t>
      </w:r>
      <w:bookmarkStart w:id="67" w:name="_Toc76592169"/>
      <w:r w:rsidR="00862888">
        <w:t>Bootstrap</w:t>
      </w:r>
      <w:bookmarkEnd w:id="67"/>
    </w:p>
    <w:p w14:paraId="56DF9E08" w14:textId="75A6FFCC" w:rsidR="00862888" w:rsidRDefault="00862888" w:rsidP="00862888">
      <w:pPr>
        <w:pStyle w:val="UBUCuerpoTrabajo"/>
      </w:pPr>
      <w:r>
        <w:t xml:space="preserve">Ya que nunca se había trabajado con programación de entornos web, tras realizar un par de pruebas sin utilizar una plantilla, se llegó a la conclusión de que la mejor opción sería utilizar una. En este caso se trabajó con Bootstrap, que ofrece multitud de plantillas a nuestra disposición. Antes de comenzar a usarlo, fue necesario buscar información, ya que era algo completamente nuevo. </w:t>
      </w:r>
      <w:r w:rsidR="003D3C83">
        <w:fldChar w:fldCharType="begin"/>
      </w:r>
      <w:r w:rsidR="003D3C83">
        <w:instrText xml:space="preserve"> ADDIN ZOTERO_ITEM CSL_CITATION {"citationID":"JFQDLg2w","properties":{"formattedCitation":"[25]","plainCitation":"[25]","noteIndex":0},"citationItems":[{"id":188,"uris":["http://zotero.org/users/7067728/items/KMFW7SCJ"],"uri":["http://zotero.org/users/7067728/items/KMFW7SCJ"],"itemData":{"id":188,"type":"post-weblog","abstract":"This tutorial will show you how to add bootstrap to a flask website. It will also discuss how to use a feature of the jinja template engine called template inhertiacnce.","container-title":"techwithtim.net","language":"en-US","title":"Flask Tutorial - Adding Bootstrap &amp; Template Inheritance","URL":"https://www.techwithtim.net/tutorials/flask/adding-bootstrap/","accessed":{"date-parts":[["2021",3,10]]}}}],"schema":"https://github.com/citation-style-language/schema/raw/master/csl-citation.json"} </w:instrText>
      </w:r>
      <w:r w:rsidR="003D3C83">
        <w:fldChar w:fldCharType="separate"/>
      </w:r>
      <w:r w:rsidR="003D3C83" w:rsidRPr="003D3C83">
        <w:rPr>
          <w:rFonts w:cs="Liberation Serif"/>
        </w:rPr>
        <w:t>[25]</w:t>
      </w:r>
      <w:r w:rsidR="003D3C83">
        <w:fldChar w:fldCharType="end"/>
      </w:r>
    </w:p>
    <w:p w14:paraId="3235E907" w14:textId="5561312B" w:rsidR="00862888" w:rsidRDefault="00862888" w:rsidP="00862888">
      <w:pPr>
        <w:pStyle w:val="Ttulo3"/>
      </w:pPr>
      <w:bookmarkStart w:id="68" w:name="_Toc76592170"/>
      <w:r>
        <w:t>Diseño UI/UX</w:t>
      </w:r>
      <w:bookmarkEnd w:id="68"/>
    </w:p>
    <w:p w14:paraId="0CA80F79" w14:textId="7B697ABA" w:rsidR="00862888" w:rsidRDefault="00862888" w:rsidP="00862888">
      <w:pPr>
        <w:pStyle w:val="UBUCuerpoTrabajo"/>
      </w:pPr>
      <w:r>
        <w:t xml:space="preserve">Diseño interfaz de usuario – experiencia de usuario. En este caso, resultó un apartado de interés propio que estaba enteramente ligado a la realización de este proyecto, ya que la aplicación se basa en una interacción directa del usuario </w:t>
      </w:r>
      <w:r w:rsidR="00721C9E">
        <w:t xml:space="preserve">con la misma. </w:t>
      </w:r>
      <w:r w:rsidR="003D3C83">
        <w:fldChar w:fldCharType="begin"/>
      </w:r>
      <w:r w:rsidR="003D3C83">
        <w:instrText xml:space="preserve"> ADDIN ZOTERO_ITEM CSL_CITATION {"citationID":"VLxlIktL","properties":{"formattedCitation":"[26]","plainCitation":"[26]","noteIndex":0},"citationItems":[{"id":297,"uris":["http://zotero.org/users/7067728/items/767FZVHD"],"uri":["http://zotero.org/users/7067728/items/767FZVHD"],"itemData":{"id":297,"type":"webpage","abstract":"Con los recursos gráficos en Crehana tendrás acceso a miles de fonts, íconos, mockups, fotografías, texturas, riggs, pinceles, brushes, plug ins y mucho más.","container-title":"Crehana","language":"es","title":"Recursos Gráficos","URL":"https://www.crehana.com/recursos/","author":[{"family":"Crehana","given":""},{"family":"Crehana","given":""}],"accessed":{"date-parts":[["2021",7,2]]}}}],"schema":"https://github.com/citation-style-language/schema/raw/master/csl-citation.json"} </w:instrText>
      </w:r>
      <w:r w:rsidR="003D3C83">
        <w:fldChar w:fldCharType="separate"/>
      </w:r>
      <w:r w:rsidR="003D3C83" w:rsidRPr="003D3C83">
        <w:rPr>
          <w:rFonts w:cs="Liberation Serif"/>
        </w:rPr>
        <w:t>[26]</w:t>
      </w:r>
      <w:r w:rsidR="003D3C83">
        <w:fldChar w:fldCharType="end"/>
      </w:r>
    </w:p>
    <w:p w14:paraId="7BF79DE7" w14:textId="65599FDC" w:rsidR="00721C9E" w:rsidRDefault="00721C9E" w:rsidP="00721C9E">
      <w:pPr>
        <w:pStyle w:val="Ttulo3"/>
      </w:pPr>
      <w:bookmarkStart w:id="69" w:name="_Toc76592171"/>
      <w:r>
        <w:t>HTML y css</w:t>
      </w:r>
      <w:bookmarkEnd w:id="69"/>
    </w:p>
    <w:p w14:paraId="1E64653B" w14:textId="476BB522" w:rsidR="00721C9E" w:rsidRDefault="00721C9E" w:rsidP="00721C9E">
      <w:pPr>
        <w:pStyle w:val="UBUCuerpoTrabajo"/>
      </w:pPr>
      <w:r>
        <w:t xml:space="preserve">Aunque la mayor parte del trabajo se haya realizado en lenguaje Python, estos dos lenguajes han formado una gran parte del desarrollo web. El ‘html’ para realizar las modificaciones necesarias para la plantilla escogida y css para proporcionar estilos comunes. Anteriormente, no había realizado un aprendizaje sobre los mismos, por lo que fue necesario investigar para poder llevar a </w:t>
      </w:r>
      <w:r w:rsidR="00F90F96">
        <w:t>término</w:t>
      </w:r>
      <w:r>
        <w:t xml:space="preserve"> el proyecto.</w:t>
      </w:r>
    </w:p>
    <w:p w14:paraId="7BCB3D11" w14:textId="5D3E291F" w:rsidR="00721C9E" w:rsidRDefault="00F90F96" w:rsidP="00F90F96">
      <w:pPr>
        <w:pStyle w:val="Ttulo2"/>
        <w:numPr>
          <w:ilvl w:val="0"/>
          <w:numId w:val="18"/>
        </w:numPr>
      </w:pPr>
      <w:bookmarkStart w:id="70" w:name="_Toc76592172"/>
      <w:r>
        <w:t>Desarrollo del proyecto</w:t>
      </w:r>
      <w:bookmarkEnd w:id="70"/>
    </w:p>
    <w:p w14:paraId="34BC8299" w14:textId="4764F68D" w:rsidR="00F90F96" w:rsidRDefault="00F90F96" w:rsidP="00F90F96">
      <w:pPr>
        <w:pStyle w:val="UBUCuerpoTrabajo"/>
      </w:pPr>
      <w:r>
        <w:t>Tras comenzar la realización del proyecto, nos topamos con la primera decisión importante, cuál sería la base de datos que se podría utilizar para trabajar con Flask y que no diera demasiados problemas de conexión. Tras investigar y buscar información sobre otros proyectos realizados con este servidor que necesitasen de una base de datos, se llegó a la conclusión de utilizar MySQL. Para la conexión de la base da datos con el servidor se siguieron los siguientes pasos:</w:t>
      </w:r>
    </w:p>
    <w:p w14:paraId="0753692D" w14:textId="65CD1559" w:rsidR="00F90F96" w:rsidRDefault="00F90F96" w:rsidP="00F90F96">
      <w:pPr>
        <w:pStyle w:val="UBUCuerpoTrabajo"/>
      </w:pPr>
      <w:r>
        <w:t>En primer lugar, se buscó como realizar la conexión directa entre Flask y MySQL.</w:t>
      </w:r>
    </w:p>
    <w:p w14:paraId="2EF37926" w14:textId="77777777" w:rsidR="00F90F96" w:rsidRDefault="00F90F96" w:rsidP="00F97D30">
      <w:pPr>
        <w:pStyle w:val="UBUCuerpoTrabajo"/>
        <w:keepNext/>
        <w:ind w:firstLine="0"/>
      </w:pPr>
      <w:r>
        <w:rPr>
          <w:noProof/>
        </w:rPr>
        <w:drawing>
          <wp:inline distT="0" distB="0" distL="0" distR="0" wp14:anchorId="0C1316CF" wp14:editId="22A503F7">
            <wp:extent cx="5943600" cy="527685"/>
            <wp:effectExtent l="19050" t="19050" r="0" b="5715"/>
            <wp:docPr id="6" name="Imagen 6" descr="Conexión entre servidor y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onexión entre servidor y base de datos."/>
                    <pic:cNvPicPr/>
                  </pic:nvPicPr>
                  <pic:blipFill>
                    <a:blip r:embed="rId21">
                      <a:extLst>
                        <a:ext uri="{28A0092B-C50C-407E-A947-70E740481C1C}">
                          <a14:useLocalDpi xmlns:a14="http://schemas.microsoft.com/office/drawing/2010/main" val="0"/>
                        </a:ext>
                      </a:extLst>
                    </a:blip>
                    <a:stretch>
                      <a:fillRect/>
                    </a:stretch>
                  </pic:blipFill>
                  <pic:spPr>
                    <a:xfrm>
                      <a:off x="0" y="0"/>
                      <a:ext cx="5943600" cy="527685"/>
                    </a:xfrm>
                    <a:prstGeom prst="rect">
                      <a:avLst/>
                    </a:prstGeom>
                    <a:ln>
                      <a:solidFill>
                        <a:schemeClr val="bg1">
                          <a:lumMod val="95000"/>
                        </a:schemeClr>
                      </a:solidFill>
                    </a:ln>
                  </pic:spPr>
                </pic:pic>
              </a:graphicData>
            </a:graphic>
          </wp:inline>
        </w:drawing>
      </w:r>
    </w:p>
    <w:p w14:paraId="07B8E69B" w14:textId="3DFCDDFF" w:rsidR="00F90F96" w:rsidRDefault="00F90F96" w:rsidP="00F97D30">
      <w:pPr>
        <w:pStyle w:val="Descripcin"/>
        <w:ind w:firstLine="0"/>
      </w:pPr>
      <w:bookmarkStart w:id="71" w:name="_Toc76592119"/>
      <w:r>
        <w:t xml:space="preserve">Ilustración </w:t>
      </w:r>
      <w:r>
        <w:fldChar w:fldCharType="begin"/>
      </w:r>
      <w:r>
        <w:instrText xml:space="preserve"> SEQ Ilustración \* ARABIC </w:instrText>
      </w:r>
      <w:r>
        <w:fldChar w:fldCharType="separate"/>
      </w:r>
      <w:r w:rsidR="00C715B1">
        <w:rPr>
          <w:noProof/>
        </w:rPr>
        <w:t>6</w:t>
      </w:r>
      <w:r>
        <w:fldChar w:fldCharType="end"/>
      </w:r>
      <w:r>
        <w:t xml:space="preserve"> - Conexión entre Flask y MySQL</w:t>
      </w:r>
      <w:r w:rsidR="00CF21B8">
        <w:t>.</w:t>
      </w:r>
      <w:bookmarkEnd w:id="71"/>
    </w:p>
    <w:p w14:paraId="0E87E655" w14:textId="6E4371CC" w:rsidR="00F90F96" w:rsidRDefault="00F90F96" w:rsidP="00F90F96">
      <w:r>
        <w:t xml:space="preserve">Tras ello se plantearon dos opciones, trabajar con ficheros que realizasen la creación de las tablas y procedimientos necesarios en ficheros externos o hacerlo desde el propio </w:t>
      </w:r>
      <w:r w:rsidR="00F97D30">
        <w:t xml:space="preserve">fichero de la conexión. Se optó por realizar la segunda opción para tener condensado todo lo necesario con la base de datos en un mismo sitio. </w:t>
      </w:r>
    </w:p>
    <w:p w14:paraId="0E40268A" w14:textId="77777777" w:rsidR="00F97D30" w:rsidRDefault="00F97D30" w:rsidP="00F97D30">
      <w:pPr>
        <w:keepNext/>
        <w:ind w:firstLine="0"/>
      </w:pPr>
      <w:r>
        <w:rPr>
          <w:noProof/>
        </w:rPr>
        <w:lastRenderedPageBreak/>
        <w:drawing>
          <wp:inline distT="0" distB="0" distL="0" distR="0" wp14:anchorId="72F4CDB3" wp14:editId="6CD30AF7">
            <wp:extent cx="4944165" cy="1810003"/>
            <wp:effectExtent l="19050" t="19050" r="0" b="0"/>
            <wp:docPr id="8" name="Imagen 8" descr="Creación de tablas y proced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reación de tablas y procedimientos"/>
                    <pic:cNvPicPr/>
                  </pic:nvPicPr>
                  <pic:blipFill>
                    <a:blip r:embed="rId22">
                      <a:extLst>
                        <a:ext uri="{28A0092B-C50C-407E-A947-70E740481C1C}">
                          <a14:useLocalDpi xmlns:a14="http://schemas.microsoft.com/office/drawing/2010/main" val="0"/>
                        </a:ext>
                      </a:extLst>
                    </a:blip>
                    <a:stretch>
                      <a:fillRect/>
                    </a:stretch>
                  </pic:blipFill>
                  <pic:spPr>
                    <a:xfrm>
                      <a:off x="0" y="0"/>
                      <a:ext cx="4944165" cy="1810003"/>
                    </a:xfrm>
                    <a:prstGeom prst="rect">
                      <a:avLst/>
                    </a:prstGeom>
                    <a:ln>
                      <a:solidFill>
                        <a:schemeClr val="bg1">
                          <a:lumMod val="95000"/>
                        </a:schemeClr>
                      </a:solidFill>
                    </a:ln>
                  </pic:spPr>
                </pic:pic>
              </a:graphicData>
            </a:graphic>
          </wp:inline>
        </w:drawing>
      </w:r>
    </w:p>
    <w:p w14:paraId="2C71902D" w14:textId="5CA596B9" w:rsidR="00F97D30" w:rsidRDefault="00F97D30" w:rsidP="00F97D30">
      <w:pPr>
        <w:pStyle w:val="Descripcin"/>
        <w:ind w:firstLine="0"/>
      </w:pPr>
      <w:bookmarkStart w:id="72" w:name="_Toc76592120"/>
      <w:r>
        <w:t xml:space="preserve">Ilustración </w:t>
      </w:r>
      <w:r>
        <w:fldChar w:fldCharType="begin"/>
      </w:r>
      <w:r>
        <w:instrText xml:space="preserve"> SEQ Ilustración \* ARABIC </w:instrText>
      </w:r>
      <w:r>
        <w:fldChar w:fldCharType="separate"/>
      </w:r>
      <w:r w:rsidR="00C715B1">
        <w:rPr>
          <w:noProof/>
        </w:rPr>
        <w:t>7</w:t>
      </w:r>
      <w:r>
        <w:fldChar w:fldCharType="end"/>
      </w:r>
      <w:r>
        <w:t xml:space="preserve"> - Creación de tablas y procedmientos.</w:t>
      </w:r>
      <w:bookmarkEnd w:id="72"/>
    </w:p>
    <w:p w14:paraId="4078861A" w14:textId="032E7A7A" w:rsidR="00590763" w:rsidRDefault="00F97D30" w:rsidP="00590763">
      <w:r>
        <w:t xml:space="preserve">Tras terminar la estructura del proyecto. Fue el momento de decidir cómo se iba a procesar la red y qué algoritmo se iba a utilizar para procesar esta. En un primer momento se plantearon dos modos de llegar a obtener la red. Una forma aleatoria, donde nosotros creásemos una red desde cero y otro modo de obtenerla que implicase la introducción de un fichero que contuviera </w:t>
      </w:r>
      <w:r w:rsidR="00590763">
        <w:t xml:space="preserve">una red real de un colegio. Se han terminado implementando ambas opciones. </w:t>
      </w:r>
    </w:p>
    <w:p w14:paraId="70E266AD" w14:textId="2D823EA1" w:rsidR="00590763" w:rsidRDefault="00590763" w:rsidP="00590763">
      <w:r>
        <w:t>La primera fase, la de la creación aleatoria de la red no produjo demasiados problemas una vez se fijaron nodos y enlaces, así como atributos necesarios. Para la segunda implementación, encontramos una pequeña traba por parte de la administración</w:t>
      </w:r>
      <w:r w:rsidR="007D248B">
        <w:t>,</w:t>
      </w:r>
      <w:r>
        <w:t xml:space="preserve"> </w:t>
      </w:r>
      <w:r w:rsidR="007D248B">
        <w:t>aun</w:t>
      </w:r>
      <w:r>
        <w:t xml:space="preserve"> así, tenemos un prototipo realista, que nos permite introducir ficheros que nos lleven a la red que nosotros necesitamos. Para realizar este segundo apartado, fue necesario investigar sobre la subida y descarga de ficheros a la aplicación. </w:t>
      </w:r>
    </w:p>
    <w:p w14:paraId="259D1BFB" w14:textId="77777777" w:rsidR="00590763" w:rsidRDefault="00590763" w:rsidP="00590763">
      <w:pPr>
        <w:keepNext/>
        <w:ind w:firstLine="0"/>
      </w:pPr>
      <w:r>
        <w:rPr>
          <w:noProof/>
        </w:rPr>
        <w:drawing>
          <wp:inline distT="0" distB="0" distL="0" distR="0" wp14:anchorId="22E91CA0" wp14:editId="051EB946">
            <wp:extent cx="5943600" cy="1384300"/>
            <wp:effectExtent l="19050" t="19050" r="0" b="6350"/>
            <wp:docPr id="9" name="Imagen 9" descr="Subida de archivos a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ubida de archivos a la aplicación"/>
                    <pic:cNvPicPr/>
                  </pic:nvPicPr>
                  <pic:blipFill>
                    <a:blip r:embed="rId23">
                      <a:extLst>
                        <a:ext uri="{28A0092B-C50C-407E-A947-70E740481C1C}">
                          <a14:useLocalDpi xmlns:a14="http://schemas.microsoft.com/office/drawing/2010/main" val="0"/>
                        </a:ext>
                      </a:extLst>
                    </a:blip>
                    <a:stretch>
                      <a:fillRect/>
                    </a:stretch>
                  </pic:blipFill>
                  <pic:spPr>
                    <a:xfrm>
                      <a:off x="0" y="0"/>
                      <a:ext cx="5943600" cy="1384300"/>
                    </a:xfrm>
                    <a:prstGeom prst="rect">
                      <a:avLst/>
                    </a:prstGeom>
                    <a:ln>
                      <a:solidFill>
                        <a:schemeClr val="bg1">
                          <a:lumMod val="95000"/>
                        </a:schemeClr>
                      </a:solidFill>
                    </a:ln>
                  </pic:spPr>
                </pic:pic>
              </a:graphicData>
            </a:graphic>
          </wp:inline>
        </w:drawing>
      </w:r>
    </w:p>
    <w:p w14:paraId="5CD9A48F" w14:textId="53DAE001" w:rsidR="00590763" w:rsidRDefault="00590763" w:rsidP="00590763">
      <w:pPr>
        <w:pStyle w:val="Descripcin"/>
        <w:ind w:firstLine="0"/>
      </w:pPr>
      <w:bookmarkStart w:id="73" w:name="_Toc76592121"/>
      <w:r>
        <w:t xml:space="preserve">Ilustración </w:t>
      </w:r>
      <w:r>
        <w:fldChar w:fldCharType="begin"/>
      </w:r>
      <w:r>
        <w:instrText xml:space="preserve"> SEQ Ilustración \* ARABIC </w:instrText>
      </w:r>
      <w:r>
        <w:fldChar w:fldCharType="separate"/>
      </w:r>
      <w:r w:rsidR="00C715B1">
        <w:rPr>
          <w:noProof/>
        </w:rPr>
        <w:t>8</w:t>
      </w:r>
      <w:r>
        <w:fldChar w:fldCharType="end"/>
      </w:r>
      <w:r>
        <w:t xml:space="preserve"> - Subida de archivos</w:t>
      </w:r>
      <w:r w:rsidR="00CF21B8">
        <w:t>.</w:t>
      </w:r>
      <w:bookmarkEnd w:id="73"/>
    </w:p>
    <w:p w14:paraId="2A314D49" w14:textId="22A8D408" w:rsidR="00675A8E" w:rsidRDefault="00590763" w:rsidP="00675A8E">
      <w:pPr>
        <w:pStyle w:val="UBUCuerpoTrabajo"/>
      </w:pPr>
      <w:r>
        <w:t xml:space="preserve">Tras tener la red, era el momento de procesarla para obtener los resultados que nosotros necesitábamos, surgieron distintas opciones, un algoritmo que implementase el recocido simulado o un algoritmo evolutivo, ambos multicriterio. </w:t>
      </w:r>
      <w:r w:rsidR="00675A8E">
        <w:t xml:space="preserve">Siendo más amplios mis conocimientos sobre el recocido simulado tras haber cursado la asignatura de </w:t>
      </w:r>
      <w:r w:rsidR="00275F6D">
        <w:t xml:space="preserve">‘Nuevas Tecnologías y Empresa’, esta opción fue la escogida, decidiendo implementar todas las secuencias de enfriamiento estudiadas. </w:t>
      </w:r>
    </w:p>
    <w:p w14:paraId="527B1A1D" w14:textId="77777777" w:rsidR="00275F6D" w:rsidRDefault="00275F6D" w:rsidP="00275F6D">
      <w:pPr>
        <w:pStyle w:val="UBUCuerpoTrabajo"/>
        <w:keepNext/>
        <w:ind w:firstLine="0"/>
      </w:pPr>
      <w:r>
        <w:rPr>
          <w:noProof/>
        </w:rPr>
        <w:lastRenderedPageBreak/>
        <w:drawing>
          <wp:inline distT="0" distB="0" distL="0" distR="0" wp14:anchorId="0B71025C" wp14:editId="0E87BDE2">
            <wp:extent cx="5943600" cy="3341370"/>
            <wp:effectExtent l="0" t="0" r="0" b="0"/>
            <wp:docPr id="12" name="Imagen 12" descr="Secuencias de enfri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cuencias de enfriamiento"/>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DAEFED" w14:textId="1F1AA66E" w:rsidR="00275F6D" w:rsidRDefault="00275F6D" w:rsidP="00275F6D">
      <w:pPr>
        <w:pStyle w:val="Descripcin"/>
        <w:ind w:firstLine="0"/>
      </w:pPr>
      <w:bookmarkStart w:id="74" w:name="_Toc76592122"/>
      <w:r>
        <w:t xml:space="preserve">Ilustración </w:t>
      </w:r>
      <w:r>
        <w:fldChar w:fldCharType="begin"/>
      </w:r>
      <w:r>
        <w:instrText xml:space="preserve"> SEQ Ilustración \* ARABIC </w:instrText>
      </w:r>
      <w:r>
        <w:fldChar w:fldCharType="separate"/>
      </w:r>
      <w:r w:rsidR="00C715B1">
        <w:rPr>
          <w:noProof/>
        </w:rPr>
        <w:t>9</w:t>
      </w:r>
      <w:r>
        <w:fldChar w:fldCharType="end"/>
      </w:r>
      <w:r>
        <w:t xml:space="preserve"> - Secuencias de enfriamiento</w:t>
      </w:r>
      <w:r w:rsidR="00CF21B8">
        <w:t>.</w:t>
      </w:r>
      <w:bookmarkEnd w:id="74"/>
    </w:p>
    <w:p w14:paraId="2A1D7D8F" w14:textId="06F0B333" w:rsidR="00275F6D" w:rsidRDefault="001B52FA" w:rsidP="001B52FA">
      <w:pPr>
        <w:pStyle w:val="UBUCuerpoTrabajo"/>
      </w:pPr>
      <w:r>
        <w:t>Se ha tenido en cuenta que no todos los usuarios de nuestra aplicación podrían tener conocimientos suficientes sobre este algoritmo, por lo que se ha creado una versión que nos proporciona opciones por defecto.</w:t>
      </w:r>
    </w:p>
    <w:p w14:paraId="5B176572" w14:textId="0B5AC35D" w:rsidR="001B52FA" w:rsidRDefault="001B52FA" w:rsidP="001B52FA">
      <w:pPr>
        <w:pStyle w:val="UBUCuerpoTrabajo"/>
      </w:pPr>
      <w:r>
        <w:t xml:space="preserve">Para terminar el proceso, nos muestra la mejor solución encontrada, con el cambio de alumnos y nos permite la posibilidad de descargar esta red. </w:t>
      </w:r>
    </w:p>
    <w:p w14:paraId="31CA0E09" w14:textId="2CC48695" w:rsidR="001B52FA" w:rsidRDefault="001B52FA" w:rsidP="001B52FA">
      <w:pPr>
        <w:pStyle w:val="Ttulo2"/>
        <w:numPr>
          <w:ilvl w:val="0"/>
          <w:numId w:val="18"/>
        </w:numPr>
      </w:pPr>
      <w:bookmarkStart w:id="75" w:name="_Toc76592173"/>
      <w:r>
        <w:t>Problemas técnicos encontrados</w:t>
      </w:r>
      <w:bookmarkEnd w:id="75"/>
    </w:p>
    <w:p w14:paraId="0A6BC74B" w14:textId="419E8D21" w:rsidR="007D4C0B" w:rsidRDefault="00B223B0" w:rsidP="007D4C0B">
      <w:pPr>
        <w:pStyle w:val="UBUCuerpoTrabajo"/>
      </w:pPr>
      <w:r>
        <w:t xml:space="preserve">A lo largo del proyecto han ido surgiendo pequeños problemas, algunos siquiera reseñables, pero en cambio hay otros que merece la pena destacar por si pudieran servir para otras personas. </w:t>
      </w:r>
    </w:p>
    <w:p w14:paraId="7A98F04B" w14:textId="37844B75" w:rsidR="00B223B0" w:rsidRDefault="002E7D03" w:rsidP="002E7D03">
      <w:pPr>
        <w:pStyle w:val="Ttulo3"/>
      </w:pPr>
      <w:bookmarkStart w:id="76" w:name="_Toc76592174"/>
      <w:r>
        <w:t>Problema de conexión con la base de datos</w:t>
      </w:r>
      <w:bookmarkEnd w:id="76"/>
    </w:p>
    <w:p w14:paraId="694F8C36" w14:textId="12E31922" w:rsidR="002E7D03" w:rsidRDefault="002E7D03" w:rsidP="002E7D03">
      <w:pPr>
        <w:pStyle w:val="UBUCuerpoTrabajo"/>
      </w:pPr>
      <w:r>
        <w:t xml:space="preserve">Una vez comenzamos con la conexión entre la base de datos y el servidor surgió un problema, ya que esta conexión no se establecía. </w:t>
      </w:r>
    </w:p>
    <w:p w14:paraId="7A9FE21F" w14:textId="2849A481" w:rsidR="002E7D03" w:rsidRDefault="002E7D03" w:rsidP="002E7D03">
      <w:pPr>
        <w:pStyle w:val="UBUCuerpoTrabajo"/>
      </w:pPr>
      <w:r>
        <w:t>Fue específicamente al crear el procedimiento y tratar de ejecutar el mismo que surgía un error: “MySQL no se reconoce como comando interno o externo, programa o archivo por lotes ejecutable”. Tras recoger este problema, lo primero en lo que se pensó tras buscar información fue introducir la ruta de MySQL en el path</w:t>
      </w:r>
      <w:r w:rsidR="003D3C83">
        <w:t xml:space="preserve"> </w:t>
      </w:r>
      <w:r w:rsidR="003D3C83">
        <w:fldChar w:fldCharType="begin"/>
      </w:r>
      <w:r w:rsidR="003D3C83">
        <w:instrText xml:space="preserve"> ADDIN ZOTERO_ITEM CSL_CITATION {"citationID":"EqWDGI3r","properties":{"formattedCitation":"[27]","plainCitation":"[27]","noteIndex":0},"citationItems":[{"id":81,"uris":["http://zotero.org/users/7067728/items/N6XSGUQH"],"uri":["http://zotero.org/users/7067728/items/N6XSGUQH"],"itemData":{"id":81,"type":"webpage","abstract":"A los que les aparezca el error “mysql no se reconoce como un comando interno o externo, programa o archivo por lotes ejecutable”Lo que hay que hacer es a","container-title":"Platzi","language":"es","title":"Como arreglar \"mysql no se reconoce como un comando interno o externo, programa o archivo por lotes ejecutable\"","URL":"https://platzi.com/tutoriales/1272-sql-mysql/2256-como-arreglar-mysql-no-se-reconoce-como-un-comando-interno-o-externo-programa-o-archivo-por-lotes-ejecutable/","accessed":{"date-parts":[["2020",12,4]]}}}],"schema":"https://github.com/citation-style-language/schema/raw/master/csl-citation.json"} </w:instrText>
      </w:r>
      <w:r w:rsidR="003D3C83">
        <w:fldChar w:fldCharType="separate"/>
      </w:r>
      <w:r w:rsidR="003D3C83" w:rsidRPr="003D3C83">
        <w:rPr>
          <w:rFonts w:cs="Liberation Serif"/>
        </w:rPr>
        <w:t>[27]</w:t>
      </w:r>
      <w:r w:rsidR="003D3C83">
        <w:fldChar w:fldCharType="end"/>
      </w:r>
      <w:r>
        <w:t xml:space="preserve">. Esto no funcionó. </w:t>
      </w:r>
    </w:p>
    <w:p w14:paraId="18AD28DF" w14:textId="48C05305" w:rsidR="002E7D03" w:rsidRDefault="002E7D03" w:rsidP="002E7D03">
      <w:pPr>
        <w:pStyle w:val="UBUCuerpoTrabajo"/>
      </w:pPr>
      <w:r>
        <w:t xml:space="preserve">Tras ello tratamos de </w:t>
      </w:r>
      <w:r w:rsidR="00363E36">
        <w:t xml:space="preserve">comprobar si era un problema de permisos para el usuario en que nos encontrábamos, pero esto tampoco se correspondía con el error que estábamos encontrando. </w:t>
      </w:r>
    </w:p>
    <w:p w14:paraId="592CE2DF" w14:textId="03FC68E0" w:rsidR="002E7D03" w:rsidRDefault="00363E36" w:rsidP="00363E36">
      <w:pPr>
        <w:pStyle w:val="UBUCuerpoTrabajo"/>
      </w:pPr>
      <w:r>
        <w:t>Por último, vimos casos similares relacionados con MySQL connector</w:t>
      </w:r>
      <w:r w:rsidR="009B427A">
        <w:t xml:space="preserve"> </w:t>
      </w:r>
      <w:r w:rsidR="009B427A">
        <w:fldChar w:fldCharType="begin"/>
      </w:r>
      <w:r w:rsidR="009B427A">
        <w:instrText xml:space="preserve"> ADDIN ZOTERO_ITEM CSL_CITATION {"citationID":"I6O9i2Sd","properties":{"formattedCitation":"[24]","plainCitation":"[24]","noteIndex":0},"citationItems":[{"id":70,"uris":["http://zotero.org/users/7067728/items/E4XS64E5"],"uri":["http://zotero.org/users/7067728/items/E4XS64E5"],"itemData":{"id":70,"type":"book","genre":"Python","medium":"OS Independent","source":"PyPI","title":"flask-mysql-connector: Easy to use MySQL client for Flask apps.","title-short":"flask-mysql-connector","URL":"https://github.com/brandenc40/flask_mysql_connector","version":"1.0.3","author":[{"family":"Colen","given":"Branden"}],"accessed":{"date-parts":[["2020",11,27]]}}}],"schema":"https://github.com/citation-style-language/schema/raw/master/csl-citation.json"} </w:instrText>
      </w:r>
      <w:r w:rsidR="009B427A">
        <w:fldChar w:fldCharType="separate"/>
      </w:r>
      <w:r w:rsidR="009B427A" w:rsidRPr="009B427A">
        <w:rPr>
          <w:rFonts w:cs="Liberation Serif"/>
        </w:rPr>
        <w:t>[24]</w:t>
      </w:r>
      <w:r w:rsidR="009B427A">
        <w:fldChar w:fldCharType="end"/>
      </w:r>
      <w:r>
        <w:t xml:space="preserve">, esta librería nos permite trabajar con MySQL desde Python. La solución relativa a esta nueva línea de acción consistió en desinstalar este, puesto que se podía haber instalado con una versión incompatible con nuestro entorno y tras ello, reinstalarlo. Esta fue la solución obtenida y la que dio resultado. </w:t>
      </w:r>
    </w:p>
    <w:p w14:paraId="1BB59CBC" w14:textId="227C75D0" w:rsidR="002D0778" w:rsidRDefault="002D0778" w:rsidP="002D0778">
      <w:pPr>
        <w:pStyle w:val="Ttulo3"/>
      </w:pPr>
      <w:bookmarkStart w:id="77" w:name="_Toc76592175"/>
      <w:r>
        <w:lastRenderedPageBreak/>
        <w:t>Un hilo de ejecución secundario seguía activo tras finalizar el principal</w:t>
      </w:r>
      <w:bookmarkEnd w:id="77"/>
    </w:p>
    <w:p w14:paraId="1BC07D6A" w14:textId="757936D1" w:rsidR="002D0778" w:rsidRDefault="002D0778" w:rsidP="002D0778">
      <w:pPr>
        <w:pStyle w:val="UBUCuerpoTrabajo"/>
      </w:pPr>
      <w:r>
        <w:t>Este problema surge del uso de pyplot para mostrar las redes en una ventana emergente</w:t>
      </w:r>
      <w:r w:rsidR="009B427A">
        <w:t xml:space="preserve"> </w:t>
      </w:r>
      <w:r w:rsidR="009B427A">
        <w:fldChar w:fldCharType="begin"/>
      </w:r>
      <w:r w:rsidR="009B427A">
        <w:instrText xml:space="preserve"> ADDIN ZOTERO_ITEM CSL_CITATION {"citationID":"1dWIysLW","properties":{"formattedCitation":"[28]","plainCitation":"[28]","noteIndex":0},"citationItems":[{"id":299,"uris":["http://zotero.org/users/7067728/items/MCWXM596"],"uri":["http://zotero.org/users/7067728/items/MCWXM596"],"itemData":{"id":299,"type":"webpage","title":"python matplotlib: Plotting to GUI in non-main thread","URL":"http://5.9.10.113/65247422/can-i-set-main-thread-in-python","accessed":{"date-parts":[["2021",7,2]]}}}],"schema":"https://github.com/citation-style-language/schema/raw/master/csl-citation.json"} </w:instrText>
      </w:r>
      <w:r w:rsidR="009B427A">
        <w:fldChar w:fldCharType="separate"/>
      </w:r>
      <w:r w:rsidR="009B427A" w:rsidRPr="009B427A">
        <w:rPr>
          <w:rFonts w:cs="Liberation Serif"/>
        </w:rPr>
        <w:t>[28]</w:t>
      </w:r>
      <w:r w:rsidR="009B427A">
        <w:fldChar w:fldCharType="end"/>
      </w:r>
      <w:r>
        <w:t>. En la ejecución del programa, se había implementado una opción de mostrar la red, en este caso, consistía en hacer un ‘matplotlib.pyplot.show()’ esto mostraba la red en una ventana, pero aunque esta fuera cerrada, no lo tomaba como tal y una vez se finalizaba la ejecución del programa principal, esta ventana seguía activa lo que daba problemas con volver a introducir una nueva red.</w:t>
      </w:r>
    </w:p>
    <w:p w14:paraId="31D1591B" w14:textId="2BA8FD6D" w:rsidR="002D0778" w:rsidRDefault="002D0778" w:rsidP="002D0778">
      <w:pPr>
        <w:pStyle w:val="UBUCuerpoTrabajo"/>
      </w:pPr>
      <w:r>
        <w:t xml:space="preserve">Para ello, se encontró una solución bastante sencilla. Consistía en hacer una importación de bibliotecas un poco diferente. </w:t>
      </w:r>
    </w:p>
    <w:p w14:paraId="74C4C97E" w14:textId="77777777" w:rsidR="00970DAE" w:rsidRDefault="00970DAE" w:rsidP="00970DAE">
      <w:pPr>
        <w:pStyle w:val="UBUCuerpoTrabajo"/>
        <w:keepNext/>
        <w:ind w:hanging="142"/>
      </w:pPr>
      <w:r>
        <w:rPr>
          <w:noProof/>
        </w:rPr>
        <w:drawing>
          <wp:inline distT="0" distB="0" distL="0" distR="0" wp14:anchorId="0C4D5471" wp14:editId="203D0453">
            <wp:extent cx="3038899" cy="562053"/>
            <wp:effectExtent l="19050" t="19050" r="9525" b="9525"/>
            <wp:docPr id="13" name="Imagen 13" descr="Importación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portación matplotlib"/>
                    <pic:cNvPicPr/>
                  </pic:nvPicPr>
                  <pic:blipFill>
                    <a:blip r:embed="rId25">
                      <a:extLst>
                        <a:ext uri="{28A0092B-C50C-407E-A947-70E740481C1C}">
                          <a14:useLocalDpi xmlns:a14="http://schemas.microsoft.com/office/drawing/2010/main" val="0"/>
                        </a:ext>
                      </a:extLst>
                    </a:blip>
                    <a:stretch>
                      <a:fillRect/>
                    </a:stretch>
                  </pic:blipFill>
                  <pic:spPr>
                    <a:xfrm>
                      <a:off x="0" y="0"/>
                      <a:ext cx="3038899" cy="562053"/>
                    </a:xfrm>
                    <a:prstGeom prst="rect">
                      <a:avLst/>
                    </a:prstGeom>
                    <a:ln>
                      <a:solidFill>
                        <a:schemeClr val="bg1">
                          <a:lumMod val="95000"/>
                        </a:schemeClr>
                      </a:solidFill>
                    </a:ln>
                  </pic:spPr>
                </pic:pic>
              </a:graphicData>
            </a:graphic>
          </wp:inline>
        </w:drawing>
      </w:r>
    </w:p>
    <w:p w14:paraId="0D0EFBD1" w14:textId="23389AC3" w:rsidR="00970DAE" w:rsidRDefault="00970DAE" w:rsidP="00970DAE">
      <w:pPr>
        <w:pStyle w:val="Descripcin"/>
        <w:ind w:firstLine="0"/>
      </w:pPr>
      <w:bookmarkStart w:id="78" w:name="_Toc76592123"/>
      <w:r>
        <w:t xml:space="preserve">Ilustración </w:t>
      </w:r>
      <w:r>
        <w:fldChar w:fldCharType="begin"/>
      </w:r>
      <w:r>
        <w:instrText xml:space="preserve"> SEQ Ilustración \* ARABIC </w:instrText>
      </w:r>
      <w:r>
        <w:fldChar w:fldCharType="separate"/>
      </w:r>
      <w:r w:rsidR="00C715B1">
        <w:rPr>
          <w:noProof/>
        </w:rPr>
        <w:t>10</w:t>
      </w:r>
      <w:r>
        <w:fldChar w:fldCharType="end"/>
      </w:r>
      <w:r>
        <w:t xml:space="preserve"> - Importación Matplotlib</w:t>
      </w:r>
      <w:r w:rsidR="00CF21B8">
        <w:t>.</w:t>
      </w:r>
      <w:bookmarkEnd w:id="78"/>
    </w:p>
    <w:p w14:paraId="7A05C44D" w14:textId="6E7D8B7E" w:rsidR="00970DAE" w:rsidRDefault="00970DAE" w:rsidP="00970DAE">
      <w:r>
        <w:t xml:space="preserve">Esto, nos permite seguir utilizando la librería ‘matplotlib’ con la extensión ‘pyplot’ pero consiguiendo que no cree hilos adicionales, ya que no permite la apertura de elementos externos a la aplicación. </w:t>
      </w:r>
    </w:p>
    <w:p w14:paraId="615D512A" w14:textId="56A66245" w:rsidR="004E269E" w:rsidRDefault="004E269E" w:rsidP="004E269E">
      <w:pPr>
        <w:pStyle w:val="Ttulo3"/>
      </w:pPr>
      <w:bookmarkStart w:id="79" w:name="_Toc76592176"/>
      <w:r>
        <w:t>Heroku no permite alojar la aplicación</w:t>
      </w:r>
      <w:bookmarkEnd w:id="79"/>
    </w:p>
    <w:p w14:paraId="4814DACA" w14:textId="2AD906EC" w:rsidR="004E269E" w:rsidRDefault="00D37016" w:rsidP="00D37016">
      <w:pPr>
        <w:pStyle w:val="UBUCuerpoTrabajo"/>
      </w:pPr>
      <w:r>
        <w:t xml:space="preserve">Se ha </w:t>
      </w:r>
      <w:r w:rsidRPr="00D37016">
        <w:t>tratado</w:t>
      </w:r>
      <w:r>
        <w:t xml:space="preserve"> de realizar un despliegue de nuestra aplicación en un entorno web, intentando usar Heroku </w:t>
      </w:r>
      <w:r>
        <w:fldChar w:fldCharType="begin"/>
      </w:r>
      <w:r>
        <w:instrText xml:space="preserve"> ADDIN ZOTERO_ITEM CSL_CITATION {"citationID":"Cyr6d2dc","properties":{"formattedCitation":"[29]","plainCitation":"[29]","noteIndex":0},"citationItems":[{"id":306,"uris":["http://zotero.org/users/7067728/items/U5FGPM3Q"],"uri":["http://zotero.org/users/7067728/items/U5FGPM3Q"],"itemData":{"id":306,"type":"webpage","title":"Heroku - Una plataforma para la creación de aplicaciones - Esteban Romero","URL":"https://estebanromero.com/herramientas-emprender-desarrollar-proyectos/heroku-una-plataforma-para-la-creacion-de-aplicaciones/","accessed":{"date-parts":[["2021",7,5]]}}}],"schema":"https://github.com/citation-style-language/schema/raw/master/csl-citation.json"} </w:instrText>
      </w:r>
      <w:r>
        <w:fldChar w:fldCharType="separate"/>
      </w:r>
      <w:r w:rsidRPr="00D37016">
        <w:rPr>
          <w:rFonts w:cs="Liberation Serif"/>
        </w:rPr>
        <w:t>[29]</w:t>
      </w:r>
      <w:r>
        <w:fldChar w:fldCharType="end"/>
      </w:r>
      <w:r>
        <w:t xml:space="preserve"> para alojarla. </w:t>
      </w:r>
    </w:p>
    <w:p w14:paraId="62EB650C" w14:textId="78C5D67B" w:rsidR="00D37016" w:rsidRDefault="00D37016" w:rsidP="00D37016">
      <w:pPr>
        <w:pStyle w:val="UBUCuerpoTrabajo"/>
      </w:pPr>
      <w:r>
        <w:t xml:space="preserve">Se ha observado que existen distintas opciones para realizar el despliegue, utilizando Git </w:t>
      </w:r>
      <w:r>
        <w:fldChar w:fldCharType="begin"/>
      </w:r>
      <w:r>
        <w:instrText xml:space="preserve"> ADDIN ZOTERO_ITEM CSL_CITATION {"citationID":"LDh5UDPG","properties":{"formattedCitation":"[30]","plainCitation":"[30]","noteIndex":0},"citationItems":[{"id":307,"uris":["http://zotero.org/users/7067728/items/XTDNRLAL"],"uri":["http://zotero.org/users/7067728/items/XTDNRLAL"],"itemData":{"id":307,"type":"webpage","title":"Git","URL":"https://git-scm.com/","accessed":{"date-parts":[["2021",7,5]]}}}],"schema":"https://github.com/citation-style-language/schema/raw/master/csl-citation.json"} </w:instrText>
      </w:r>
      <w:r>
        <w:fldChar w:fldCharType="separate"/>
      </w:r>
      <w:r w:rsidRPr="00D37016">
        <w:rPr>
          <w:rFonts w:cs="Liberation Serif"/>
        </w:rPr>
        <w:t>[30]</w:t>
      </w:r>
      <w:r>
        <w:fldChar w:fldCharType="end"/>
      </w:r>
      <w:r>
        <w:t xml:space="preserve"> o partiendo de un repositorio de Github. </w:t>
      </w:r>
      <w:r w:rsidR="00702652">
        <w:t>Se han intentado ambos procedimientos tanto desde la cmd como desde la aplicación web.</w:t>
      </w:r>
    </w:p>
    <w:p w14:paraId="334713F3" w14:textId="77777777" w:rsidR="00702652" w:rsidRDefault="00702652" w:rsidP="00702652">
      <w:pPr>
        <w:pStyle w:val="UBUCuerpoTrabajo"/>
        <w:keepNext/>
        <w:ind w:firstLine="0"/>
      </w:pPr>
      <w:r>
        <w:rPr>
          <w:noProof/>
        </w:rPr>
        <w:drawing>
          <wp:inline distT="0" distB="0" distL="0" distR="0" wp14:anchorId="60CB0247" wp14:editId="50737948">
            <wp:extent cx="5943600" cy="713105"/>
            <wp:effectExtent l="19050" t="19050" r="0" b="0"/>
            <wp:docPr id="10" name="Imagen 10" descr="Opciones de despliegue de 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Opciones de despliegue de Heroku."/>
                    <pic:cNvPicPr/>
                  </pic:nvPicPr>
                  <pic:blipFill>
                    <a:blip r:embed="rId26">
                      <a:extLst>
                        <a:ext uri="{28A0092B-C50C-407E-A947-70E740481C1C}">
                          <a14:useLocalDpi xmlns:a14="http://schemas.microsoft.com/office/drawing/2010/main" val="0"/>
                        </a:ext>
                      </a:extLst>
                    </a:blip>
                    <a:stretch>
                      <a:fillRect/>
                    </a:stretch>
                  </pic:blipFill>
                  <pic:spPr>
                    <a:xfrm>
                      <a:off x="0" y="0"/>
                      <a:ext cx="5943600" cy="713105"/>
                    </a:xfrm>
                    <a:prstGeom prst="rect">
                      <a:avLst/>
                    </a:prstGeom>
                    <a:ln>
                      <a:solidFill>
                        <a:schemeClr val="bg1">
                          <a:lumMod val="95000"/>
                        </a:schemeClr>
                      </a:solidFill>
                    </a:ln>
                  </pic:spPr>
                </pic:pic>
              </a:graphicData>
            </a:graphic>
          </wp:inline>
        </w:drawing>
      </w:r>
    </w:p>
    <w:p w14:paraId="58C218A7" w14:textId="18F6BAC7" w:rsidR="00702652" w:rsidRDefault="00702652" w:rsidP="00702652">
      <w:pPr>
        <w:pStyle w:val="Descripcin"/>
        <w:ind w:firstLine="0"/>
      </w:pPr>
      <w:bookmarkStart w:id="80" w:name="_Toc76592124"/>
      <w:r>
        <w:t xml:space="preserve">Ilustración </w:t>
      </w:r>
      <w:r>
        <w:fldChar w:fldCharType="begin"/>
      </w:r>
      <w:r>
        <w:instrText xml:space="preserve"> SEQ Ilustración \* ARABIC </w:instrText>
      </w:r>
      <w:r>
        <w:fldChar w:fldCharType="separate"/>
      </w:r>
      <w:r w:rsidR="00C715B1">
        <w:rPr>
          <w:noProof/>
        </w:rPr>
        <w:t>11</w:t>
      </w:r>
      <w:r>
        <w:fldChar w:fldCharType="end"/>
      </w:r>
      <w:r>
        <w:t xml:space="preserve"> - Opciones de despliegue de Herok</w:t>
      </w:r>
      <w:r w:rsidR="00CF21B8">
        <w:t>u.</w:t>
      </w:r>
      <w:bookmarkEnd w:id="80"/>
    </w:p>
    <w:p w14:paraId="282CF4D4" w14:textId="76E2B89C" w:rsidR="00702652" w:rsidRDefault="00702652" w:rsidP="00702652">
      <w:r>
        <w:t>Realizando ambos procedimientos, nos muestra que el proyecto se ha desplegado</w:t>
      </w:r>
      <w:r w:rsidR="00A06E6E">
        <w:t xml:space="preserve">, aunque al tratar de abrir la aplicación, aparece que se ha producido un error. Mostramos a continuación los pasos seguidos y los errores que se han ido encontrando. </w:t>
      </w:r>
    </w:p>
    <w:p w14:paraId="32EAFE8D" w14:textId="53B02A45" w:rsidR="00702652" w:rsidRDefault="00702652" w:rsidP="00702652">
      <w:r>
        <w:t>Utilizando el método de GitHub de forma manual, podemos observar lo siguiente:</w:t>
      </w:r>
    </w:p>
    <w:p w14:paraId="30506B9E" w14:textId="77777777" w:rsidR="00F30BF0" w:rsidRDefault="00702652" w:rsidP="00F30BF0">
      <w:pPr>
        <w:keepNext/>
        <w:ind w:firstLine="0"/>
      </w:pPr>
      <w:r>
        <w:rPr>
          <w:noProof/>
        </w:rPr>
        <w:lastRenderedPageBreak/>
        <w:drawing>
          <wp:inline distT="0" distB="0" distL="0" distR="0" wp14:anchorId="1D2BE15A" wp14:editId="719D7D6B">
            <wp:extent cx="5943600" cy="2369820"/>
            <wp:effectExtent l="19050" t="19050" r="0" b="0"/>
            <wp:docPr id="11" name="Imagen 11" descr="Deploy Manual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eploy Manual GitHub."/>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9820"/>
                    </a:xfrm>
                    <a:prstGeom prst="rect">
                      <a:avLst/>
                    </a:prstGeom>
                    <a:ln>
                      <a:solidFill>
                        <a:schemeClr val="bg1">
                          <a:lumMod val="95000"/>
                        </a:schemeClr>
                      </a:solidFill>
                    </a:ln>
                  </pic:spPr>
                </pic:pic>
              </a:graphicData>
            </a:graphic>
          </wp:inline>
        </w:drawing>
      </w:r>
    </w:p>
    <w:p w14:paraId="285272D5" w14:textId="12861710" w:rsidR="00702652" w:rsidRDefault="00F30BF0" w:rsidP="00F30BF0">
      <w:pPr>
        <w:pStyle w:val="Descripcin"/>
        <w:ind w:firstLine="0"/>
      </w:pPr>
      <w:bookmarkStart w:id="81" w:name="_Toc76592125"/>
      <w:r>
        <w:t xml:space="preserve">Ilustración </w:t>
      </w:r>
      <w:r>
        <w:fldChar w:fldCharType="begin"/>
      </w:r>
      <w:r>
        <w:instrText xml:space="preserve"> SEQ Ilustración \* ARABIC </w:instrText>
      </w:r>
      <w:r>
        <w:fldChar w:fldCharType="separate"/>
      </w:r>
      <w:r w:rsidR="00C715B1">
        <w:rPr>
          <w:noProof/>
        </w:rPr>
        <w:t>12</w:t>
      </w:r>
      <w:r>
        <w:fldChar w:fldCharType="end"/>
      </w:r>
      <w:r>
        <w:t xml:space="preserve"> - Despliegue Manual con GitHub</w:t>
      </w:r>
      <w:r w:rsidR="00CF21B8">
        <w:t>.</w:t>
      </w:r>
      <w:bookmarkEnd w:id="81"/>
    </w:p>
    <w:p w14:paraId="029A23E4" w14:textId="4554E468" w:rsidR="00F30BF0" w:rsidRDefault="00F30BF0" w:rsidP="00F30BF0">
      <w:r>
        <w:t xml:space="preserve">Pero una vez abrimos la aplicación, nos muestra que ha surgido un error. </w:t>
      </w:r>
    </w:p>
    <w:p w14:paraId="7531722A" w14:textId="77777777" w:rsidR="00F30BF0" w:rsidRDefault="00F30BF0" w:rsidP="00F30BF0">
      <w:pPr>
        <w:keepNext/>
        <w:ind w:firstLine="0"/>
      </w:pPr>
      <w:r>
        <w:rPr>
          <w:noProof/>
        </w:rPr>
        <w:drawing>
          <wp:inline distT="0" distB="0" distL="0" distR="0" wp14:anchorId="39E76381" wp14:editId="770C2A1D">
            <wp:extent cx="4677428" cy="3162741"/>
            <wp:effectExtent l="0" t="0" r="0" b="0"/>
            <wp:docPr id="14" name="Imagen 14" descr="Err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rror web."/>
                    <pic:cNvPicPr/>
                  </pic:nvPicPr>
                  <pic:blipFill>
                    <a:blip r:embed="rId28">
                      <a:extLst>
                        <a:ext uri="{28A0092B-C50C-407E-A947-70E740481C1C}">
                          <a14:useLocalDpi xmlns:a14="http://schemas.microsoft.com/office/drawing/2010/main" val="0"/>
                        </a:ext>
                      </a:extLst>
                    </a:blip>
                    <a:stretch>
                      <a:fillRect/>
                    </a:stretch>
                  </pic:blipFill>
                  <pic:spPr>
                    <a:xfrm>
                      <a:off x="0" y="0"/>
                      <a:ext cx="4677428" cy="3162741"/>
                    </a:xfrm>
                    <a:prstGeom prst="rect">
                      <a:avLst/>
                    </a:prstGeom>
                  </pic:spPr>
                </pic:pic>
              </a:graphicData>
            </a:graphic>
          </wp:inline>
        </w:drawing>
      </w:r>
    </w:p>
    <w:p w14:paraId="64CB5647" w14:textId="1A6414DD" w:rsidR="00F30BF0" w:rsidRDefault="00F30BF0" w:rsidP="00F30BF0">
      <w:pPr>
        <w:pStyle w:val="Descripcin"/>
        <w:ind w:firstLine="0"/>
      </w:pPr>
      <w:bookmarkStart w:id="82" w:name="_Toc76592126"/>
      <w:r>
        <w:t xml:space="preserve">Ilustración </w:t>
      </w:r>
      <w:r>
        <w:fldChar w:fldCharType="begin"/>
      </w:r>
      <w:r>
        <w:instrText xml:space="preserve"> SEQ Ilustración \* ARABIC </w:instrText>
      </w:r>
      <w:r>
        <w:fldChar w:fldCharType="separate"/>
      </w:r>
      <w:r w:rsidR="00C715B1">
        <w:rPr>
          <w:noProof/>
        </w:rPr>
        <w:t>13</w:t>
      </w:r>
      <w:r>
        <w:fldChar w:fldCharType="end"/>
      </w:r>
      <w:r>
        <w:t xml:space="preserve"> - Error de apertura de aplicación.</w:t>
      </w:r>
      <w:bookmarkEnd w:id="82"/>
    </w:p>
    <w:p w14:paraId="35B74FCA" w14:textId="5BF84B99" w:rsidR="009C0B59" w:rsidRDefault="009C0B59" w:rsidP="009C0B59">
      <w:r>
        <w:t xml:space="preserve">Y a continuación, mostraremos el proceso realizado desde la cmd. En primer lugar, nos conectaremos a heroku realizando un login. </w:t>
      </w:r>
    </w:p>
    <w:p w14:paraId="0ABB744D" w14:textId="77777777" w:rsidR="009C0B59" w:rsidRDefault="009C0B59" w:rsidP="009C0B59">
      <w:pPr>
        <w:keepNext/>
        <w:ind w:firstLine="0"/>
      </w:pPr>
      <w:r>
        <w:rPr>
          <w:noProof/>
        </w:rPr>
        <w:drawing>
          <wp:inline distT="0" distB="0" distL="0" distR="0" wp14:anchorId="339E08E1" wp14:editId="53E9EF5D">
            <wp:extent cx="5943600" cy="790575"/>
            <wp:effectExtent l="0" t="0" r="0" b="0"/>
            <wp:docPr id="15" name="Imagen 15" descr="Login en 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in en Heroku."/>
                    <pic:cNvPicPr/>
                  </pic:nvPicPr>
                  <pic:blipFill>
                    <a:blip r:embed="rId29">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14:paraId="5F7905E5" w14:textId="183975C1" w:rsidR="009C0B59" w:rsidRDefault="009C0B59" w:rsidP="009C0B59">
      <w:pPr>
        <w:pStyle w:val="Descripcin"/>
        <w:ind w:firstLine="0"/>
      </w:pPr>
      <w:bookmarkStart w:id="83" w:name="_Toc76592127"/>
      <w:r>
        <w:t xml:space="preserve">Ilustración </w:t>
      </w:r>
      <w:r>
        <w:fldChar w:fldCharType="begin"/>
      </w:r>
      <w:r>
        <w:instrText xml:space="preserve"> SEQ Ilustración \* ARABIC </w:instrText>
      </w:r>
      <w:r>
        <w:fldChar w:fldCharType="separate"/>
      </w:r>
      <w:r w:rsidR="00C715B1">
        <w:rPr>
          <w:noProof/>
        </w:rPr>
        <w:t>14</w:t>
      </w:r>
      <w:r>
        <w:fldChar w:fldCharType="end"/>
      </w:r>
      <w:r>
        <w:t xml:space="preserve"> - Login en Heroku</w:t>
      </w:r>
      <w:r w:rsidR="00CF21B8">
        <w:t>.</w:t>
      </w:r>
      <w:bookmarkEnd w:id="83"/>
    </w:p>
    <w:p w14:paraId="2BE700D5" w14:textId="12844D7C" w:rsidR="009C0B59" w:rsidRDefault="009C0B59" w:rsidP="004777A2">
      <w:r>
        <w:lastRenderedPageBreak/>
        <w:t>Tras ello, creamos el apartado git, carpeta contenedora de los procedimientos, desde donde procesaremos la información, obteniendo ‘requeriments.txt’ y ‘runtime.txt’</w:t>
      </w:r>
      <w:r w:rsidR="00A06E6E">
        <w:t xml:space="preserve">, ficheros necesarios para arrancar el procedimiento, a parte, </w:t>
      </w:r>
      <w:r w:rsidR="00585C9C">
        <w:t>‘Procfile’ fichero que contiene el tipo de aplicación, en nuestro caso web y el main</w:t>
      </w:r>
      <w:r>
        <w:t>.</w:t>
      </w:r>
    </w:p>
    <w:p w14:paraId="71B54E46" w14:textId="77777777" w:rsidR="004777A2" w:rsidRDefault="004777A2" w:rsidP="004777A2">
      <w:pPr>
        <w:keepNext/>
        <w:ind w:firstLine="0"/>
      </w:pPr>
      <w:r>
        <w:rPr>
          <w:noProof/>
        </w:rPr>
        <w:drawing>
          <wp:inline distT="0" distB="0" distL="0" distR="0" wp14:anchorId="62F337D6" wp14:editId="4CF67FFB">
            <wp:extent cx="6334125" cy="1264920"/>
            <wp:effectExtent l="0" t="0" r="0" b="0"/>
            <wp:docPr id="17" name="Imagen 17" descr="Creamos la aplicación vací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reamos la aplicación vacía. "/>
                    <pic:cNvPicPr/>
                  </pic:nvPicPr>
                  <pic:blipFill>
                    <a:blip r:embed="rId30">
                      <a:extLst>
                        <a:ext uri="{28A0092B-C50C-407E-A947-70E740481C1C}">
                          <a14:useLocalDpi xmlns:a14="http://schemas.microsoft.com/office/drawing/2010/main" val="0"/>
                        </a:ext>
                      </a:extLst>
                    </a:blip>
                    <a:stretch>
                      <a:fillRect/>
                    </a:stretch>
                  </pic:blipFill>
                  <pic:spPr>
                    <a:xfrm>
                      <a:off x="0" y="0"/>
                      <a:ext cx="6334125" cy="1264920"/>
                    </a:xfrm>
                    <a:prstGeom prst="rect">
                      <a:avLst/>
                    </a:prstGeom>
                  </pic:spPr>
                </pic:pic>
              </a:graphicData>
            </a:graphic>
          </wp:inline>
        </w:drawing>
      </w:r>
    </w:p>
    <w:p w14:paraId="477678F2" w14:textId="72068553" w:rsidR="00C51D44" w:rsidRDefault="004777A2" w:rsidP="00585C9C">
      <w:pPr>
        <w:pStyle w:val="Descripcin"/>
        <w:ind w:firstLine="0"/>
      </w:pPr>
      <w:bookmarkStart w:id="84" w:name="_Toc76592128"/>
      <w:r>
        <w:t xml:space="preserve">Ilustración </w:t>
      </w:r>
      <w:r>
        <w:fldChar w:fldCharType="begin"/>
      </w:r>
      <w:r>
        <w:instrText xml:space="preserve"> SEQ Ilustración \* ARABIC </w:instrText>
      </w:r>
      <w:r>
        <w:fldChar w:fldCharType="separate"/>
      </w:r>
      <w:r w:rsidR="00C715B1">
        <w:rPr>
          <w:noProof/>
        </w:rPr>
        <w:t>15</w:t>
      </w:r>
      <w:r>
        <w:fldChar w:fldCharType="end"/>
      </w:r>
      <w:r>
        <w:t xml:space="preserve"> - Crear aplicación.</w:t>
      </w:r>
      <w:bookmarkEnd w:id="84"/>
    </w:p>
    <w:p w14:paraId="5B58BFC1" w14:textId="4AAA58F2" w:rsidR="00C51D44" w:rsidRDefault="00C51D44" w:rsidP="00C51D44">
      <w:pPr>
        <w:pStyle w:val="UBUCuerpoTrabajo"/>
      </w:pPr>
      <w:r>
        <w:t xml:space="preserve">Tras realizar estos pasos, tendríamos nuestra aplicación, con un procedimiento web activo. El problema es que al intentar ejecutar el comando ‘heroku open’ llegamos al punto obtenido en la </w:t>
      </w:r>
      <w:r w:rsidR="00036926">
        <w:t>I</w:t>
      </w:r>
      <w:r>
        <w:t>lustración 13, donde encontramos que la aplicación intenta arrancar, pero nos aparece que ha ocurrido un error, entonces, si comprobamos desde la cmd, podemos observar que el proceso web ha sido ‘roto’.</w:t>
      </w:r>
    </w:p>
    <w:p w14:paraId="392CB638" w14:textId="77777777" w:rsidR="00C51D44" w:rsidRDefault="00C51D44" w:rsidP="00C51D44">
      <w:pPr>
        <w:pStyle w:val="UBUCuerpoTrabajo"/>
        <w:keepNext/>
        <w:ind w:firstLine="0"/>
      </w:pPr>
      <w:r>
        <w:rPr>
          <w:noProof/>
        </w:rPr>
        <w:drawing>
          <wp:inline distT="0" distB="0" distL="0" distR="0" wp14:anchorId="29F8828E" wp14:editId="1590E803">
            <wp:extent cx="5943600" cy="949960"/>
            <wp:effectExtent l="0" t="0" r="0" b="0"/>
            <wp:docPr id="19" name="Imagen 19" descr="Web cra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Web crashed."/>
                    <pic:cNvPicPr/>
                  </pic:nvPicPr>
                  <pic:blipFill>
                    <a:blip r:embed="rId31">
                      <a:extLst>
                        <a:ext uri="{28A0092B-C50C-407E-A947-70E740481C1C}">
                          <a14:useLocalDpi xmlns:a14="http://schemas.microsoft.com/office/drawing/2010/main" val="0"/>
                        </a:ext>
                      </a:extLst>
                    </a:blip>
                    <a:stretch>
                      <a:fillRect/>
                    </a:stretch>
                  </pic:blipFill>
                  <pic:spPr>
                    <a:xfrm>
                      <a:off x="0" y="0"/>
                      <a:ext cx="5943600" cy="949960"/>
                    </a:xfrm>
                    <a:prstGeom prst="rect">
                      <a:avLst/>
                    </a:prstGeom>
                  </pic:spPr>
                </pic:pic>
              </a:graphicData>
            </a:graphic>
          </wp:inline>
        </w:drawing>
      </w:r>
    </w:p>
    <w:p w14:paraId="60AF7DE6" w14:textId="0232A963" w:rsidR="00C51D44" w:rsidRDefault="00C51D44" w:rsidP="00C51D44">
      <w:pPr>
        <w:pStyle w:val="Descripcin"/>
        <w:ind w:firstLine="0"/>
      </w:pPr>
      <w:bookmarkStart w:id="85" w:name="_Toc76592129"/>
      <w:r>
        <w:t xml:space="preserve">Ilustración </w:t>
      </w:r>
      <w:r>
        <w:fldChar w:fldCharType="begin"/>
      </w:r>
      <w:r>
        <w:instrText xml:space="preserve"> SEQ Ilustración \* ARABIC </w:instrText>
      </w:r>
      <w:r>
        <w:fldChar w:fldCharType="separate"/>
      </w:r>
      <w:r w:rsidR="00C715B1">
        <w:rPr>
          <w:noProof/>
        </w:rPr>
        <w:t>16</w:t>
      </w:r>
      <w:r>
        <w:fldChar w:fldCharType="end"/>
      </w:r>
      <w:r>
        <w:t xml:space="preserve"> - Web crashed.</w:t>
      </w:r>
      <w:bookmarkEnd w:id="85"/>
    </w:p>
    <w:p w14:paraId="4CEDDD7E" w14:textId="5B977C7F" w:rsidR="00C51D44" w:rsidRDefault="00C51D44" w:rsidP="00C51D44">
      <w:r>
        <w:t xml:space="preserve">Una vez </w:t>
      </w:r>
      <w:r w:rsidR="00036926">
        <w:t>llegamos a</w:t>
      </w:r>
      <w:r>
        <w:t xml:space="preserve"> este punto, </w:t>
      </w:r>
      <w:r w:rsidR="00036926">
        <w:t xml:space="preserve">se produjo una búsqueda de </w:t>
      </w:r>
      <w:r>
        <w:t>información</w:t>
      </w:r>
      <w:r w:rsidR="00036926">
        <w:t xml:space="preserve">. Después de investigar se observó que </w:t>
      </w:r>
      <w:r>
        <w:t xml:space="preserve">sugerían revisar los logs de </w:t>
      </w:r>
      <w:r w:rsidR="00036926">
        <w:t>H</w:t>
      </w:r>
      <w:r>
        <w:t xml:space="preserve">eroku. En estos, se observa que la aplicación pasa de estar iniciada a estar </w:t>
      </w:r>
      <w:r w:rsidR="00A06E6E">
        <w:t>‘rota’ y tras ello, aparece que el error resultante es el H-10.</w:t>
      </w:r>
      <w:r w:rsidR="00036926">
        <w:t xml:space="preserve"> </w:t>
      </w:r>
      <w:r w:rsidR="00036926">
        <w:fldChar w:fldCharType="begin"/>
      </w:r>
      <w:r w:rsidR="00036926">
        <w:instrText xml:space="preserve"> ADDIN ZOTERO_ITEM CSL_CITATION {"citationID":"hboEEoz7","properties":{"formattedCitation":"[31]","plainCitation":"[31]","noteIndex":0},"citationItems":[{"id":314,"uris":["http://zotero.org/users/7067728/items/CHIG4QWX"],"uri":["http://zotero.org/users/7067728/items/CHIG4QWX"],"itemData":{"id":314,"type":"webpage","abstract":"A description of the custom error information written to logs when your app experiences an error.","language":"en","title":"Heroku Error Codes | Heroku Dev Center","URL":"https://devcenter.heroku.com/articles/error-codes#h10-app-crashed","accessed":{"date-parts":[["2021",7,5]]}}}],"schema":"https://github.com/citation-style-language/schema/raw/master/csl-citation.json"} </w:instrText>
      </w:r>
      <w:r w:rsidR="00036926">
        <w:fldChar w:fldCharType="separate"/>
      </w:r>
      <w:r w:rsidR="00036926" w:rsidRPr="00036926">
        <w:rPr>
          <w:rFonts w:cs="Liberation Serif"/>
        </w:rPr>
        <w:t>[31]</w:t>
      </w:r>
      <w:r w:rsidR="00036926">
        <w:fldChar w:fldCharType="end"/>
      </w:r>
    </w:p>
    <w:p w14:paraId="2866D63D" w14:textId="77777777" w:rsidR="00A06E6E" w:rsidRDefault="00A06E6E" w:rsidP="00A06E6E">
      <w:pPr>
        <w:keepNext/>
        <w:ind w:firstLine="0"/>
      </w:pPr>
      <w:r>
        <w:rPr>
          <w:noProof/>
        </w:rPr>
        <w:drawing>
          <wp:inline distT="0" distB="0" distL="0" distR="0" wp14:anchorId="6787F727" wp14:editId="58B0183E">
            <wp:extent cx="5943600" cy="735330"/>
            <wp:effectExtent l="0" t="0" r="0" b="0"/>
            <wp:docPr id="20" name="Imagen 20" descr="Error H-10 logs 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rror H-10 logs Heroku."/>
                    <pic:cNvPicPr/>
                  </pic:nvPicPr>
                  <pic:blipFill>
                    <a:blip r:embed="rId32">
                      <a:extLst>
                        <a:ext uri="{28A0092B-C50C-407E-A947-70E740481C1C}">
                          <a14:useLocalDpi xmlns:a14="http://schemas.microsoft.com/office/drawing/2010/main" val="0"/>
                        </a:ext>
                      </a:extLst>
                    </a:blip>
                    <a:stretch>
                      <a:fillRect/>
                    </a:stretch>
                  </pic:blipFill>
                  <pic:spPr>
                    <a:xfrm>
                      <a:off x="0" y="0"/>
                      <a:ext cx="5943600" cy="735330"/>
                    </a:xfrm>
                    <a:prstGeom prst="rect">
                      <a:avLst/>
                    </a:prstGeom>
                  </pic:spPr>
                </pic:pic>
              </a:graphicData>
            </a:graphic>
          </wp:inline>
        </w:drawing>
      </w:r>
    </w:p>
    <w:p w14:paraId="5AC9B9FE" w14:textId="1451E61B" w:rsidR="00A06E6E" w:rsidRDefault="00A06E6E" w:rsidP="00A06E6E">
      <w:pPr>
        <w:pStyle w:val="Descripcin"/>
        <w:ind w:firstLine="0"/>
      </w:pPr>
      <w:bookmarkStart w:id="86" w:name="_Toc76592130"/>
      <w:r>
        <w:t xml:space="preserve">Ilustración </w:t>
      </w:r>
      <w:r>
        <w:fldChar w:fldCharType="begin"/>
      </w:r>
      <w:r>
        <w:instrText xml:space="preserve"> SEQ Ilustración \* ARABIC </w:instrText>
      </w:r>
      <w:r>
        <w:fldChar w:fldCharType="separate"/>
      </w:r>
      <w:r w:rsidR="00C715B1">
        <w:rPr>
          <w:noProof/>
        </w:rPr>
        <w:t>17</w:t>
      </w:r>
      <w:r>
        <w:fldChar w:fldCharType="end"/>
      </w:r>
      <w:r>
        <w:t xml:space="preserve"> - Logs Heroku error H-10.</w:t>
      </w:r>
      <w:bookmarkEnd w:id="86"/>
    </w:p>
    <w:p w14:paraId="5B20B7B7" w14:textId="5138D121" w:rsidR="00036926" w:rsidRPr="00036926" w:rsidRDefault="00036926" w:rsidP="00036926">
      <w:r>
        <w:t xml:space="preserve">Si vamos al propio manual de códigos de error de Heroku, nos explica que este puede significar que la web se ha ‘roto’ o que se ha excedido el tiempo de espera de arranque de la web. Al utilizarse el servicio gratuito, encontramos que la única opción que podíamos probar sería reiniciar la aplicación y tratar de escalar de nuevo la web, pasando esta a un nivel inferior para después devolver a la inicial. La otra opción que se encontró fue volver a realizar el despliegue desde cero. </w:t>
      </w:r>
    </w:p>
    <w:p w14:paraId="7F17A468" w14:textId="4D9AC61C" w:rsidR="00C51D44" w:rsidRDefault="006A179F" w:rsidP="00C51D44">
      <w:r>
        <w:t xml:space="preserve">Entonces, se trataron de realizar estos escalados </w:t>
      </w:r>
      <w:r>
        <w:fldChar w:fldCharType="begin"/>
      </w:r>
      <w:r>
        <w:instrText xml:space="preserve"> ADDIN ZOTERO_ITEM CSL_CITATION {"citationID":"LMKZZaK6","properties":{"formattedCitation":"[32]","plainCitation":"[32]","noteIndex":0},"citationItems":[{"id":312,"uris":["http://zotero.org/users/7067728/items/3EKESZ5C"],"uri":["http://zotero.org/users/7067728/items/3EKESZ5C"],"itemData":{"id":312,"type":"webpage","abstract":"Each app on Heroku has a set of running dynos, its dyno formation, which can be scaled up or down instantly from the command line or dashboard.","language":"en","title":"Scaling Your Dyno Formation | Heroku Dev Center","URL":"https://devcenter.heroku.com/articles/scaling","accessed":{"date-parts":[["2021",7,5]]}}}],"schema":"https://github.com/citation-style-language/schema/raw/master/csl-citation.json"} </w:instrText>
      </w:r>
      <w:r>
        <w:fldChar w:fldCharType="separate"/>
      </w:r>
      <w:r w:rsidRPr="006A179F">
        <w:rPr>
          <w:rFonts w:cs="Liberation Serif"/>
        </w:rPr>
        <w:t>[32]</w:t>
      </w:r>
      <w:r>
        <w:fldChar w:fldCharType="end"/>
      </w:r>
      <w:r>
        <w:t xml:space="preserve"> como se muestra en la siguiente imagen.</w:t>
      </w:r>
    </w:p>
    <w:p w14:paraId="4129FDD3" w14:textId="77777777" w:rsidR="006A179F" w:rsidRDefault="006A179F" w:rsidP="006A179F">
      <w:pPr>
        <w:keepNext/>
        <w:ind w:firstLine="0"/>
      </w:pPr>
      <w:r>
        <w:rPr>
          <w:noProof/>
        </w:rPr>
        <w:lastRenderedPageBreak/>
        <w:drawing>
          <wp:inline distT="0" distB="0" distL="0" distR="0" wp14:anchorId="2435E8D0" wp14:editId="121DE716">
            <wp:extent cx="5943600" cy="1767205"/>
            <wp:effectExtent l="0" t="0" r="0" b="0"/>
            <wp:docPr id="21" name="Imagen 21" descr="Escalado de l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calado de la web."/>
                    <pic:cNvPicPr/>
                  </pic:nvPicPr>
                  <pic:blipFill>
                    <a:blip r:embed="rId33">
                      <a:extLst>
                        <a:ext uri="{28A0092B-C50C-407E-A947-70E740481C1C}">
                          <a14:useLocalDpi xmlns:a14="http://schemas.microsoft.com/office/drawing/2010/main" val="0"/>
                        </a:ext>
                      </a:extLst>
                    </a:blip>
                    <a:stretch>
                      <a:fillRect/>
                    </a:stretch>
                  </pic:blipFill>
                  <pic:spPr>
                    <a:xfrm>
                      <a:off x="0" y="0"/>
                      <a:ext cx="5943600" cy="1767205"/>
                    </a:xfrm>
                    <a:prstGeom prst="rect">
                      <a:avLst/>
                    </a:prstGeom>
                  </pic:spPr>
                </pic:pic>
              </a:graphicData>
            </a:graphic>
          </wp:inline>
        </w:drawing>
      </w:r>
    </w:p>
    <w:p w14:paraId="45AEF477" w14:textId="434C917C" w:rsidR="006A179F" w:rsidRDefault="006A179F" w:rsidP="006A179F">
      <w:pPr>
        <w:pStyle w:val="Descripcin"/>
        <w:ind w:firstLine="0"/>
      </w:pPr>
      <w:bookmarkStart w:id="87" w:name="_Toc76592131"/>
      <w:r>
        <w:t xml:space="preserve">Ilustración </w:t>
      </w:r>
      <w:r>
        <w:fldChar w:fldCharType="begin"/>
      </w:r>
      <w:r>
        <w:instrText xml:space="preserve"> SEQ Ilustración \* ARABIC </w:instrText>
      </w:r>
      <w:r>
        <w:fldChar w:fldCharType="separate"/>
      </w:r>
      <w:r w:rsidR="00C715B1">
        <w:rPr>
          <w:noProof/>
        </w:rPr>
        <w:t>18</w:t>
      </w:r>
      <w:r>
        <w:fldChar w:fldCharType="end"/>
      </w:r>
      <w:r>
        <w:t xml:space="preserve"> - Escalado de la web.</w:t>
      </w:r>
      <w:bookmarkEnd w:id="87"/>
    </w:p>
    <w:p w14:paraId="45644EC6" w14:textId="03832724" w:rsidR="006A179F" w:rsidRDefault="006A179F" w:rsidP="006A179F">
      <w:r>
        <w:t>Aunque el resultado obtenido fue el mismo.</w:t>
      </w:r>
    </w:p>
    <w:p w14:paraId="59815024" w14:textId="574B9FAD" w:rsidR="00EF0435" w:rsidRDefault="00EF0435" w:rsidP="00EF0435">
      <w:pPr>
        <w:pStyle w:val="Ttulo3"/>
      </w:pPr>
      <w:bookmarkStart w:id="88" w:name="_Toc76592177"/>
      <w:r>
        <w:t>Uso del framework deap</w:t>
      </w:r>
      <w:bookmarkEnd w:id="88"/>
    </w:p>
    <w:p w14:paraId="0B3988B7" w14:textId="436B7493" w:rsidR="00EF0435" w:rsidRPr="00A71BA8" w:rsidRDefault="00EF0435" w:rsidP="00EF0435">
      <w:pPr>
        <w:pStyle w:val="UBUCuerpoTrabajo"/>
        <w:rPr>
          <w:u w:val="single"/>
        </w:rPr>
      </w:pPr>
      <w:r>
        <w:t xml:space="preserve">Tras terminar la implementación de nuestro algoritmo, el recocido simulado, nos propusimos llevar a cabo una mejora, introduciendo la implementación de un algoritmo evolutivo multicriterio </w:t>
      </w:r>
      <w:r>
        <w:fldChar w:fldCharType="begin"/>
      </w:r>
      <w:r>
        <w:instrText xml:space="preserve"> ADDIN ZOTERO_ITEM CSL_CITATION {"citationID":"IbDb9XOq","properties":{"formattedCitation":"[33]","plainCitation":"[33]","noteIndex":0},"citationItems":[{"id":318,"uris":["http://zotero.org/users/7067728/items/XIAZN7EM"],"uri":["http://zotero.org/users/7067728/items/XIAZN7EM"],"itemData":{"id":318,"type":"book","edition":"Second Edition, 2007","title":"Evolutionary Algorithms for Solving Multi-Objective Problems. Kluwer Academic Pub.","author":[{"family":"C.A. Coello, D.A. Van Veldhuizen, G.B. Lamont","given":""}],"issued":{"date-parts":[["2002"]]}}}],"schema":"https://github.com/citation-style-language/schema/raw/master/csl-citation.json"} </w:instrText>
      </w:r>
      <w:r>
        <w:fldChar w:fldCharType="separate"/>
      </w:r>
      <w:r w:rsidRPr="00EF0435">
        <w:rPr>
          <w:rFonts w:cs="Liberation Serif"/>
        </w:rPr>
        <w:t>[33]</w:t>
      </w:r>
      <w:r>
        <w:fldChar w:fldCharType="end"/>
      </w:r>
      <w:r>
        <w:t xml:space="preserve"> </w:t>
      </w:r>
      <w:r>
        <w:fldChar w:fldCharType="begin"/>
      </w:r>
      <w:r>
        <w:instrText xml:space="preserve"> ADDIN ZOTERO_ITEM CSL_CITATION {"citationID":"vmFVAPMa","properties":{"formattedCitation":"[34]","plainCitation":"[34]","noteIndex":0},"citationItems":[{"id":317,"uris":["http://zotero.org/users/7067728/items/AFSX75UX"],"uri":["http://zotero.org/users/7067728/items/AFSX75UX"],"itemData":{"id":317,"type":"book","title":"K. Deb, Multi-Objective Optimization using Evolutionary Algorithms","author":[{"family":"John Wiley &amp; Sons","given":""}],"issued":{"date-parts":[["2001"]]}}}],"schema":"https://github.com/citation-style-language/schema/raw/master/csl-citation.json"} </w:instrText>
      </w:r>
      <w:r>
        <w:fldChar w:fldCharType="separate"/>
      </w:r>
      <w:r w:rsidRPr="00EF0435">
        <w:rPr>
          <w:rFonts w:cs="Liberation Serif"/>
        </w:rPr>
        <w:t>[34]</w:t>
      </w:r>
      <w:r>
        <w:fldChar w:fldCharType="end"/>
      </w:r>
      <w:r>
        <w:t>. Y para ello, se decidió implementar un framework, en este caso, deap.</w:t>
      </w:r>
      <w:r w:rsidR="00A71BA8">
        <w:t xml:space="preserve"> </w:t>
      </w:r>
      <w:r w:rsidR="00A71BA8">
        <w:fldChar w:fldCharType="begin"/>
      </w:r>
      <w:r w:rsidR="00A71BA8">
        <w:instrText xml:space="preserve"> ADDIN ZOTERO_ITEM CSL_CITATION {"citationID":"obRWheAY","properties":{"formattedCitation":"[35]","plainCitation":"[35]","noteIndex":0},"citationItems":[{"id":229,"uris":["http://zotero.org/users/7067728/items/JENE2FFH"],"uri":["http://zotero.org/users/7067728/items/JENE2FFH"],"itemData":{"id":229,"type":"webpage","title":"DEAP/deap: Distributed Evolutionary Algorithms in Python","URL":"https://github.com/DEAP/deap","accessed":{"date-parts":[["2021",4,1]]}}}],"schema":"https://github.com/citation-style-language/schema/raw/master/csl-citation.json"} </w:instrText>
      </w:r>
      <w:r w:rsidR="00A71BA8">
        <w:fldChar w:fldCharType="separate"/>
      </w:r>
      <w:r w:rsidR="00A71BA8" w:rsidRPr="00A71BA8">
        <w:rPr>
          <w:rFonts w:cs="Liberation Serif"/>
        </w:rPr>
        <w:t>[35]</w:t>
      </w:r>
      <w:r w:rsidR="00A71BA8">
        <w:fldChar w:fldCharType="end"/>
      </w:r>
    </w:p>
    <w:p w14:paraId="64A74532" w14:textId="593F914C" w:rsidR="00EF0435" w:rsidRDefault="00EF0435" w:rsidP="00EF0435">
      <w:pPr>
        <w:pStyle w:val="UBUCuerpoTrabajo"/>
      </w:pPr>
      <w:r>
        <w:t xml:space="preserve">Una vez comenzamos a trabajar con deap, se decidió implementar el algoritmo SPEA </w:t>
      </w:r>
      <w:r>
        <w:fldChar w:fldCharType="begin"/>
      </w:r>
      <w:r>
        <w:instrText xml:space="preserve"> ADDIN ZOTERO_ITEM CSL_CITATION {"citationID":"YBYzeiDM","properties":{"formattedCitation":"[36]","plainCitation":"[36]","noteIndex":0},"citationItems":[{"id":319,"uris":["http://zotero.org/users/7067728/items/MP8AGMTA"],"uri":["http://zotero.org/users/7067728/items/MP8AGMTA"],"itemData":{"id":319,"type":"chapter","page":"125-148","title":"Comparison of multiobjective evolutionary algorithms: Empirical results. Evolutionary Computation Journal 8","author":[{"family":"Zitzler, E., Deb, K., Thiele, L.","given":""}],"issued":{"date-parts":[["2000"]]}}}],"schema":"https://github.com/citation-style-language/schema/raw/master/csl-citation.json"} </w:instrText>
      </w:r>
      <w:r>
        <w:fldChar w:fldCharType="separate"/>
      </w:r>
      <w:r w:rsidRPr="00EF0435">
        <w:rPr>
          <w:rFonts w:cs="Liberation Serif"/>
        </w:rPr>
        <w:t>[36]</w:t>
      </w:r>
      <w:r>
        <w:fldChar w:fldCharType="end"/>
      </w:r>
      <w:r>
        <w:t xml:space="preserve"> y como se comprobó que deap permitía su versión mejorada, SPEA2 </w:t>
      </w:r>
      <w:r>
        <w:fldChar w:fldCharType="begin"/>
      </w:r>
      <w:r w:rsidR="00DB6A9F">
        <w:instrText xml:space="preserve"> ADDIN ZOTERO_ITEM CSL_CITATION {"citationID":"dOwUBWma","properties":{"formattedCitation":"[37]","plainCitation":"[37]","noteIndex":0},"citationItems":[{"id":320,"uris":["http://zotero.org/users/7067728/items/2DU3XVLV"],"uri":["http://zotero.org/users/7067728/items/2DU3XVLV"],"itemData":{"id":320,"type":"book","title":"SPEA2: Improving the Strength Pareto Evolutionary Algorithm.","author":[{"family":"Eckart Zitzler, Marco Laumanns, Lothar Thiele","given":""}]}}],"schema":"https://github.com/citation-style-language/schema/raw/master/csl-citation.json"} </w:instrText>
      </w:r>
      <w:r>
        <w:fldChar w:fldCharType="separate"/>
      </w:r>
      <w:r w:rsidRPr="00EF0435">
        <w:rPr>
          <w:rFonts w:cs="Liberation Serif"/>
        </w:rPr>
        <w:t>[37]</w:t>
      </w:r>
      <w:r>
        <w:fldChar w:fldCharType="end"/>
      </w:r>
      <w:r>
        <w:t xml:space="preserve">, se optó por este último. </w:t>
      </w:r>
    </w:p>
    <w:p w14:paraId="54A52F9D" w14:textId="247122BD" w:rsidR="00EF0435" w:rsidRDefault="00EF0435" w:rsidP="00EF0435">
      <w:pPr>
        <w:pStyle w:val="UBUCuerpoTrabajo"/>
      </w:pPr>
      <w:r>
        <w:t xml:space="preserve">Tras comenzar a implementarlo, vimos que surgía un problema </w:t>
      </w:r>
      <w:r w:rsidR="00077563">
        <w:t xml:space="preserve">con nuestro proyecto, en nuestro caso particular, necesitamos que la población que obtengamos sean variaciones de una misma red de un modo acotado. La población deberá estar formada por individuos, cada uno de estos individuos será una red, un posible resultado </w:t>
      </w:r>
      <w:r w:rsidR="00125458">
        <w:t xml:space="preserve">a nuestro problema </w:t>
      </w:r>
      <w:r w:rsidR="00077563">
        <w:t xml:space="preserve">y, por lo tanto, la distribución de los hermanos debe ser equivalente, pudiendo así cambiar únicamente la clase a la que pertenecen, sin tocar el curso o la etapa. </w:t>
      </w:r>
    </w:p>
    <w:p w14:paraId="76FCD2AB" w14:textId="3DA6AC41" w:rsidR="00077563" w:rsidRDefault="00077563" w:rsidP="00EF0435">
      <w:pPr>
        <w:pStyle w:val="UBUCuerpoTrabajo"/>
      </w:pPr>
      <w:r>
        <w:t>Entonces, al entrar en materia y comenzar a buscar ejemplos sobre deap y la creación de las poblaciones</w:t>
      </w:r>
      <w:r w:rsidR="00125458">
        <w:t xml:space="preserve"> </w:t>
      </w:r>
      <w:r w:rsidR="00125458">
        <w:fldChar w:fldCharType="begin"/>
      </w:r>
      <w:r w:rsidR="00DB6A9F">
        <w:instrText xml:space="preserve"> ADDIN ZOTERO_ITEM CSL_CITATION {"citationID":"8jbZ8j72","properties":{"formattedCitation":"[38]","plainCitation":"[38]","noteIndex":0},"citationItems":[{"id":235,"uris":["http://zotero.org/users/7067728/items/CCPHCVI9"],"uri":["http://zotero.org/users/7067728/items/CCPHCVI9"],"itemData":{"id":235,"type":"webpage","title":"DEAP documentation — DEAP 1.3.1 documentation","URL":"https://deap.readthedocs.io/en/master/","accessed":{"date-parts":[["2021",5,18]]}}}],"schema":"https://github.com/citation-style-language/schema/raw/master/csl-citation.json"} </w:instrText>
      </w:r>
      <w:r w:rsidR="00125458">
        <w:fldChar w:fldCharType="separate"/>
      </w:r>
      <w:r w:rsidR="00DB6A9F" w:rsidRPr="00DB6A9F">
        <w:rPr>
          <w:rFonts w:cs="Liberation Serif"/>
        </w:rPr>
        <w:t>[38]</w:t>
      </w:r>
      <w:r w:rsidR="00125458">
        <w:fldChar w:fldCharType="end"/>
      </w:r>
      <w:r>
        <w:t xml:space="preserve">, vimos que podríamos haber trabajado con una matriz, que sería equivalente a la red, pero nos obligaba a obtenerla de modo aleatorio, lo que podría conseguir un escenario irreal. Este modo aleatorio, lo que causaría, es que no podemos controlar los enlaces relativos a los hermanos explicados anteriormente. </w:t>
      </w:r>
    </w:p>
    <w:p w14:paraId="43F72589" w14:textId="782EEE97" w:rsidR="00077563" w:rsidRPr="00EF0435" w:rsidRDefault="00077563" w:rsidP="00EF0435">
      <w:pPr>
        <w:pStyle w:val="UBUCuerpoTrabajo"/>
      </w:pPr>
      <w:r>
        <w:t>Por estos motivos, se descartó la posibilidad de implementar este framework.</w:t>
      </w:r>
    </w:p>
    <w:p w14:paraId="217F2AB3" w14:textId="35BDBC03" w:rsidR="007D4C0B" w:rsidRDefault="007D4C0B" w:rsidP="007D4C0B">
      <w:pPr>
        <w:pStyle w:val="Ttulo2"/>
        <w:numPr>
          <w:ilvl w:val="0"/>
          <w:numId w:val="18"/>
        </w:numPr>
      </w:pPr>
      <w:bookmarkStart w:id="89" w:name="_Toc76592178"/>
      <w:r>
        <w:t>Wiki</w:t>
      </w:r>
      <w:bookmarkEnd w:id="89"/>
    </w:p>
    <w:p w14:paraId="4D0DCB52" w14:textId="06698D71" w:rsidR="00AA01DA" w:rsidRDefault="00AA01DA" w:rsidP="00AA01DA">
      <w:pPr>
        <w:pStyle w:val="UBUCuerpoTrabajo"/>
      </w:pPr>
      <w:r>
        <w:t>Un aspecto reseñable de la aplicación sería la creación de una Wiki que funciona como manual de usuario. Ha supuesto una inversión de tiempo, pero nos ha parecido un accesorio muy útil para nuestra aplicación, ya que es algo accesible y que permite al usuario entender de un modo más simple el funcionamiento de la aplicación.</w:t>
      </w:r>
      <w:r w:rsidR="009B427A">
        <w:t xml:space="preserve"> </w:t>
      </w:r>
      <w:r w:rsidR="009B427A">
        <w:fldChar w:fldCharType="begin"/>
      </w:r>
      <w:r w:rsidR="00DB6A9F">
        <w:instrText xml:space="preserve"> ADDIN ZOTERO_ITEM CSL_CITATION {"citationID":"80UuuxTI","properties":{"formattedCitation":"[39]","plainCitation":"[39]","noteIndex":0},"citationItems":[{"id":301,"uris":["http://zotero.org/users/7067728/items/WZULFEQE"],"uri":["http://zotero.org/users/7067728/items/WZULFEQE"],"itemData":{"id":301,"type":"webpage","abstract":"Matplotlib Backends #matplotlib #python. GitHub Gist: instantly share code, notes, and snippets.","container-title":"Gist","language":"en","title":"Matplotlib Backends #matplotlib #python","URL":"https://gist.github.com/CMCDragonkai/4e9464d9f32f5893d837f3de2c43daa4","author":[{"family":"262588213843476","given":""}],"accessed":{"date-parts":[["2021",7,3]]}}}],"schema":"https://github.com/citation-style-language/schema/raw/master/csl-citation.json"} </w:instrText>
      </w:r>
      <w:r w:rsidR="009B427A">
        <w:fldChar w:fldCharType="separate"/>
      </w:r>
      <w:r w:rsidR="00DB6A9F" w:rsidRPr="00DB6A9F">
        <w:rPr>
          <w:rFonts w:cs="Liberation Serif"/>
        </w:rPr>
        <w:t>[39]</w:t>
      </w:r>
      <w:r w:rsidR="009B427A">
        <w:fldChar w:fldCharType="end"/>
      </w:r>
    </w:p>
    <w:p w14:paraId="4AE29CE6" w14:textId="6BA96F6C" w:rsidR="00AA01DA" w:rsidRDefault="00AA01DA" w:rsidP="00AA01DA">
      <w:pPr>
        <w:pStyle w:val="UBUCuerpoTrabajo"/>
      </w:pPr>
      <w:r>
        <w:t xml:space="preserve"> Ha supuesto un aprendizaje, ya que nunca se había escrito nada similar. Además, esta hace que la aplicación sea más realista, ya que, si un usuario tiene problemas con el uso de la aplicación, lo más intuitivo será buscar esta información en la misma aplicación y es lo que nos permite la wiki. </w:t>
      </w:r>
    </w:p>
    <w:p w14:paraId="3FCE9F40" w14:textId="51D920AD" w:rsidR="00B37318" w:rsidRDefault="00AA01DA" w:rsidP="00F1048C">
      <w:pPr>
        <w:pStyle w:val="UBUCuerpoTrabajo"/>
      </w:pPr>
      <w:r>
        <w:t xml:space="preserve">Se puede acceder a esta a través del siguiente enlace: </w:t>
      </w:r>
      <w:hyperlink r:id="rId34" w:history="1">
        <w:r w:rsidRPr="00AA01DA">
          <w:rPr>
            <w:rStyle w:val="Hipervnculo"/>
          </w:rPr>
          <w:t>wiki</w:t>
        </w:r>
      </w:hyperlink>
      <w:r>
        <w:t xml:space="preserve">. </w:t>
      </w:r>
      <w:r w:rsidR="00B37318">
        <w:br w:type="page"/>
      </w:r>
    </w:p>
    <w:p w14:paraId="7D35D766" w14:textId="77777777" w:rsidR="00B37318" w:rsidRDefault="00B37318" w:rsidP="00B37318">
      <w:pPr>
        <w:pStyle w:val="Ttulo1"/>
        <w:pBdr>
          <w:top w:val="none" w:sz="0" w:space="0" w:color="auto"/>
        </w:pBdr>
      </w:pPr>
      <w:bookmarkStart w:id="90" w:name="_Toc39319134"/>
      <w:bookmarkStart w:id="91" w:name="_Toc75428794"/>
      <w:bookmarkStart w:id="92" w:name="_Toc76592179"/>
      <w:r>
        <w:lastRenderedPageBreak/>
        <w:t>F. Trabajos relacionados</w:t>
      </w:r>
      <w:bookmarkEnd w:id="90"/>
      <w:bookmarkEnd w:id="91"/>
      <w:bookmarkEnd w:id="92"/>
    </w:p>
    <w:p w14:paraId="1595672F" w14:textId="76B28AF3" w:rsidR="00B37318" w:rsidRDefault="00B37318" w:rsidP="00B37318">
      <w:pPr>
        <w:pStyle w:val="UBUCuerpoTrabajo"/>
      </w:pPr>
      <w:r>
        <w:t>Al inicio del proyecto, se realizó una búsqueda previa sobre posibles trabajos similares, que nos pudieran ayudar a la hora de la toma de decisiones. Que mostraran el modo de implementar los distintos algoritmos, estilo de la página, base de datos, cómputo y análisis de los resultados…</w:t>
      </w:r>
    </w:p>
    <w:p w14:paraId="1CE8EC9F" w14:textId="5141805A" w:rsidR="00B37318" w:rsidRDefault="00B37318" w:rsidP="00B37318">
      <w:pPr>
        <w:pStyle w:val="UBUCuerpoTrabajo"/>
      </w:pPr>
      <w:r>
        <w:t xml:space="preserve">Nuestra sorpresa fue que no se encontró ningún proyecto que tuviera una temática similar o, </w:t>
      </w:r>
      <w:r w:rsidR="007767AD">
        <w:t>aunque tuviera una temática ligeramente distinta</w:t>
      </w:r>
      <w:r>
        <w:t xml:space="preserve">, </w:t>
      </w:r>
      <w:r w:rsidR="007767AD">
        <w:t>su</w:t>
      </w:r>
      <w:r>
        <w:t xml:space="preserve"> estilo de programación parecido. </w:t>
      </w:r>
    </w:p>
    <w:p w14:paraId="2683FC0E" w14:textId="2B8B2950" w:rsidR="000E7711" w:rsidRDefault="00B37318" w:rsidP="00B37318">
      <w:pPr>
        <w:pStyle w:val="UBUCuerpoTrabajo"/>
      </w:pPr>
      <w:r>
        <w:t xml:space="preserve">Por lo tanto, podemos denotar como punto a favor en este trabajo su carácter innovador, ya que se ajusta perfectamente a la situación actual y trata un problema que está afectando a un amplio número de personas. Ha surgido la idea </w:t>
      </w:r>
      <w:r w:rsidR="00C65250">
        <w:t>debido al alto número de contagios surgidos</w:t>
      </w:r>
      <w:r>
        <w:t xml:space="preserve"> por la pandemia del COVID – 19, pero se podría </w:t>
      </w:r>
      <w:r w:rsidR="000E7711">
        <w:t>exportar</w:t>
      </w:r>
      <w:r>
        <w:t xml:space="preserve"> a cualquier enfermedad contagiosa por proximidad o por contacto en el aire</w:t>
      </w:r>
      <w:r w:rsidR="00C65250">
        <w:t xml:space="preserve"> e incluso, está pensado para llevarse a colegios, pero se podría ampliar a otros sectores</w:t>
      </w:r>
      <w:r>
        <w:t xml:space="preserve">. </w:t>
      </w:r>
    </w:p>
    <w:p w14:paraId="65E97D7F" w14:textId="77777777" w:rsidR="000E7711" w:rsidRDefault="000E7711">
      <w:pPr>
        <w:ind w:firstLine="0"/>
        <w:jc w:val="left"/>
      </w:pPr>
      <w:r>
        <w:br w:type="page"/>
      </w:r>
    </w:p>
    <w:p w14:paraId="321DF233" w14:textId="13FCDBBB" w:rsidR="000E7711" w:rsidRDefault="000E7711" w:rsidP="000E7711">
      <w:pPr>
        <w:pStyle w:val="Ttulo1"/>
        <w:pBdr>
          <w:top w:val="none" w:sz="0" w:space="0" w:color="auto"/>
        </w:pBdr>
      </w:pPr>
      <w:bookmarkStart w:id="93" w:name="_Toc39319135"/>
      <w:bookmarkStart w:id="94" w:name="_Toc75428798"/>
      <w:bookmarkStart w:id="95" w:name="_Toc76592180"/>
      <w:r>
        <w:lastRenderedPageBreak/>
        <w:t>G. Conclusiones y líneas de trabajo futuras</w:t>
      </w:r>
      <w:bookmarkEnd w:id="93"/>
      <w:bookmarkEnd w:id="94"/>
      <w:bookmarkEnd w:id="95"/>
    </w:p>
    <w:p w14:paraId="66863F44" w14:textId="1A9FD319" w:rsidR="000E7711" w:rsidRDefault="00C65250" w:rsidP="000E7711">
      <w:pPr>
        <w:pStyle w:val="UBUCuerpoTrabajo"/>
      </w:pPr>
      <w:r>
        <w:t>En este apartado expondremos las conclusiones junto al aprendizaje obtenidos tras finalizar este proyecto y las posibles líneas de trabajo futuras.</w:t>
      </w:r>
    </w:p>
    <w:p w14:paraId="00721764" w14:textId="32A5C6EB" w:rsidR="00C65250" w:rsidRDefault="00C65250" w:rsidP="00C65250">
      <w:pPr>
        <w:pStyle w:val="Ttulo2"/>
        <w:numPr>
          <w:ilvl w:val="0"/>
          <w:numId w:val="19"/>
        </w:numPr>
      </w:pPr>
      <w:bookmarkStart w:id="96" w:name="_Toc76592181"/>
      <w:r>
        <w:t>Conclusiones</w:t>
      </w:r>
      <w:bookmarkEnd w:id="96"/>
    </w:p>
    <w:p w14:paraId="1CCD0369" w14:textId="264B9196" w:rsidR="00C65250" w:rsidRDefault="00C65250" w:rsidP="00C65250">
      <w:pPr>
        <w:pStyle w:val="UBUCuerpoTrabajo"/>
      </w:pPr>
      <w:r>
        <w:t>Tras finalizar el proyecto, si echo la vista atrás, puedo afirmar que mis conocimientos han sido ampliamente desarrollados.</w:t>
      </w:r>
    </w:p>
    <w:p w14:paraId="3C1CE9A8" w14:textId="0B9E10BA" w:rsidR="00C65250" w:rsidRDefault="00B0556A" w:rsidP="00C65250">
      <w:pPr>
        <w:pStyle w:val="UBUCuerpoTrabajo"/>
      </w:pPr>
      <w:r>
        <w:t>Desde la perspectiva de la gestión de un proyecto, ha supuesto un gran aprendizaje, ya que los trabajos de la universidad nunca habían sido a esta escala. En este caso</w:t>
      </w:r>
      <w:r w:rsidR="003F23CA">
        <w:t>, teniendo presente en todo momento el estilo de metodología SCRUM, que nos ha permitido una gestión controlada del tiempo y un buen modo de fijar objetivos.</w:t>
      </w:r>
      <w:r>
        <w:t xml:space="preserve"> </w:t>
      </w:r>
    </w:p>
    <w:p w14:paraId="4034019D" w14:textId="05DC9CD0" w:rsidR="00B0556A" w:rsidRDefault="00B0556A" w:rsidP="00C65250">
      <w:pPr>
        <w:pStyle w:val="UBUCuerpoTrabajo"/>
      </w:pPr>
      <w:r>
        <w:t xml:space="preserve">El resultado de la aplicación cumple con creces los objetivos fijados inicialmente. En un primer momento, no se había tenido en cuenta realizar una base de datos para guardar nuestras redes y así después poder explotar los resultados obtenidos. También, se había considerado únicamente el procesamiento de ficheros, sin tener en cuenta la parte de la red aleatoria, que se terminó dejando para que usuarios externos al mundo escolar, pudieran probar e investigar el funcionamiento de nuestra aplicación. </w:t>
      </w:r>
    </w:p>
    <w:p w14:paraId="7B789B85" w14:textId="2FF94E59" w:rsidR="00B0556A" w:rsidRDefault="00B0556A" w:rsidP="00C65250">
      <w:pPr>
        <w:pStyle w:val="UBUCuerpoTrabajo"/>
      </w:pPr>
      <w:r>
        <w:t xml:space="preserve">En cuanto a mis objetivos personales, también los considero cumplidos, siempre había tenido inquietud sobre el desarrollo web y aunque no me ha resultado demasiado sencillo, ha supuesto un punto de partida. Además, he conseguido ampliar los conocimientos sobre las bases de datos reforzando así los conocimientos previos de la carrera. Al igual que con SQL, se ha conseguido fijar con mayor claridad los conocimientos obtenidos en ‘Nuevas Tecnologías y Empresa’ sobre las redes, grafos y sus componentes. Así como mejorar y profundizar con el lenguaje de programación Python. </w:t>
      </w:r>
    </w:p>
    <w:p w14:paraId="0A3F7A1C" w14:textId="62227969" w:rsidR="003F23CA" w:rsidRDefault="003F23CA" w:rsidP="00C65250">
      <w:pPr>
        <w:pStyle w:val="UBUCuerpoTrabajo"/>
      </w:pPr>
      <w:r>
        <w:t>En resumen, el balance es positivo y en mi opinión se ha creado una aplicación que podría explotarse y generar resultados beneficiosos para algo como es la minimización de contagio de enfermedades.</w:t>
      </w:r>
    </w:p>
    <w:p w14:paraId="5F9890C0" w14:textId="1B4A0A08" w:rsidR="003F23CA" w:rsidRDefault="003F23CA" w:rsidP="003F23CA">
      <w:pPr>
        <w:pStyle w:val="Ttulo2"/>
        <w:numPr>
          <w:ilvl w:val="0"/>
          <w:numId w:val="19"/>
        </w:numPr>
      </w:pPr>
      <w:bookmarkStart w:id="97" w:name="_Toc76592182"/>
      <w:r>
        <w:t>Líneas de trabajo futuras</w:t>
      </w:r>
      <w:bookmarkEnd w:id="97"/>
    </w:p>
    <w:p w14:paraId="026F9845" w14:textId="2207FD1D" w:rsidR="003F23CA" w:rsidRDefault="007C5038" w:rsidP="003F23CA">
      <w:pPr>
        <w:pStyle w:val="UBUCuerpoTrabajo"/>
      </w:pPr>
      <w:r>
        <w:t>Mientras se realizaba el proyecto, han surgido ciertas posibilidades de mejora que podrían enriquecer la aplicación ya creada. En este apartado se expondrán algunas de ellas.</w:t>
      </w:r>
    </w:p>
    <w:p w14:paraId="27861382" w14:textId="1DEBAADF" w:rsidR="007C5038" w:rsidRDefault="004E6604" w:rsidP="007C5038">
      <w:pPr>
        <w:pStyle w:val="Ttulo3"/>
      </w:pPr>
      <w:bookmarkStart w:id="98" w:name="_Toc76592183"/>
      <w:r>
        <w:t>Alojar</w:t>
      </w:r>
      <w:r w:rsidR="007C5038">
        <w:t xml:space="preserve"> la aplicación en web</w:t>
      </w:r>
      <w:bookmarkEnd w:id="98"/>
    </w:p>
    <w:p w14:paraId="69BB4481" w14:textId="1D9609C9" w:rsidR="007C5038" w:rsidRDefault="007C5038" w:rsidP="007C5038">
      <w:pPr>
        <w:pStyle w:val="UBUCuerpoTrabajo"/>
      </w:pPr>
      <w:r>
        <w:t xml:space="preserve">Realizar un despliegue de la aplicación en un entorno web como podría ser heroku. </w:t>
      </w:r>
      <w:r w:rsidR="007145D3">
        <w:t xml:space="preserve">Esto favorecería la accesibilidad de los posibles usuarios a la aplicación. </w:t>
      </w:r>
    </w:p>
    <w:p w14:paraId="200216A3" w14:textId="4A8A2352" w:rsidR="007145D3" w:rsidRDefault="007145D3" w:rsidP="007145D3">
      <w:pPr>
        <w:pStyle w:val="Ttulo3"/>
      </w:pPr>
      <w:bookmarkStart w:id="99" w:name="_Toc76592184"/>
      <w:r>
        <w:t>Implementa</w:t>
      </w:r>
      <w:r w:rsidR="004E6604">
        <w:t>r</w:t>
      </w:r>
      <w:r>
        <w:t xml:space="preserve"> de una solución alternativa</w:t>
      </w:r>
      <w:bookmarkEnd w:id="99"/>
    </w:p>
    <w:p w14:paraId="439E033A" w14:textId="248A5D38" w:rsidR="007145D3" w:rsidRDefault="007145D3" w:rsidP="007145D3">
      <w:pPr>
        <w:pStyle w:val="UBUCuerpoTrabajo"/>
      </w:pPr>
      <w:r>
        <w:t xml:space="preserve">Implementar un algoritmo evolutivo multicriterio que generase una posible solución alternativa a la conseguida gracias al recocido simulado. Para una vez generadas ambas, realizar una comparación de las mismas y seleccionar la más adecuada para el problema según lo que estemos priorizando. </w:t>
      </w:r>
    </w:p>
    <w:p w14:paraId="6B26FEA3" w14:textId="47AB870A" w:rsidR="007145D3" w:rsidRDefault="007145D3" w:rsidP="007145D3">
      <w:pPr>
        <w:pStyle w:val="Ttulo3"/>
      </w:pPr>
      <w:bookmarkStart w:id="100" w:name="_Toc76592185"/>
      <w:r>
        <w:t>Mostrar el tiempo restante</w:t>
      </w:r>
      <w:bookmarkEnd w:id="100"/>
      <w:r>
        <w:t xml:space="preserve"> </w:t>
      </w:r>
    </w:p>
    <w:p w14:paraId="1A6865AC" w14:textId="141286A2" w:rsidR="007145D3" w:rsidRDefault="007145D3" w:rsidP="007145D3">
      <w:pPr>
        <w:pStyle w:val="UBUCuerpoTrabajo"/>
      </w:pPr>
      <w:r>
        <w:t>En el procesado de las redes en la aplicación, mostrar al usuario el tiempo restante mientras la aplicación lleva a cabo los cálculos. Esto haría que el usuario en todo momento conozca la situación.</w:t>
      </w:r>
    </w:p>
    <w:p w14:paraId="25C3B345" w14:textId="0BB8BBA0" w:rsidR="007145D3" w:rsidRDefault="007145D3" w:rsidP="007145D3">
      <w:pPr>
        <w:pStyle w:val="Ttulo3"/>
      </w:pPr>
      <w:bookmarkStart w:id="101" w:name="_Toc76592186"/>
      <w:r>
        <w:lastRenderedPageBreak/>
        <w:t>Realizar encriptados</w:t>
      </w:r>
      <w:bookmarkEnd w:id="101"/>
    </w:p>
    <w:p w14:paraId="4902A392" w14:textId="275A653E" w:rsidR="007145D3" w:rsidRDefault="007145D3" w:rsidP="007145D3">
      <w:pPr>
        <w:pStyle w:val="UBUCuerpoTrabajo"/>
      </w:pPr>
      <w:r>
        <w:t xml:space="preserve">A la hora de guardar cierta información en la base de datos, esta podría ser encriptada para generar una mayor seguridad al usuario. </w:t>
      </w:r>
    </w:p>
    <w:p w14:paraId="51EAD596" w14:textId="7B4DF52E" w:rsidR="007145D3" w:rsidRDefault="007145D3" w:rsidP="007145D3">
      <w:pPr>
        <w:pStyle w:val="Ttulo3"/>
      </w:pPr>
      <w:bookmarkStart w:id="102" w:name="_Toc76592187"/>
      <w:r>
        <w:t>Internacionalizar</w:t>
      </w:r>
      <w:bookmarkEnd w:id="102"/>
    </w:p>
    <w:p w14:paraId="78C3F066" w14:textId="6B4916A5" w:rsidR="007145D3" w:rsidRPr="007145D3" w:rsidRDefault="007145D3" w:rsidP="007145D3">
      <w:pPr>
        <w:pStyle w:val="UBUCuerpoTrabajo"/>
      </w:pPr>
      <w:r>
        <w:t>Llevar a cabo la internacionalización de la aplicación para que sea accesible a un mayor número de usuarios, ya que este problema se encuentra a nivel global.</w:t>
      </w:r>
    </w:p>
    <w:p w14:paraId="13673D3E" w14:textId="45BF9E69" w:rsidR="009A6DBE" w:rsidRDefault="009A6DBE" w:rsidP="00F97D30">
      <w:pPr>
        <w:pStyle w:val="UBUCuerpoTrabajo"/>
        <w:ind w:firstLine="0"/>
      </w:pPr>
      <w:r>
        <w:br w:type="page"/>
      </w:r>
    </w:p>
    <w:p w14:paraId="3358E926" w14:textId="6FD6B4AE" w:rsidR="00896420" w:rsidRDefault="009A6DBE" w:rsidP="00F422BC">
      <w:pPr>
        <w:pStyle w:val="Ttulo1"/>
        <w:pBdr>
          <w:top w:val="none" w:sz="0" w:space="0" w:color="auto"/>
        </w:pBdr>
      </w:pPr>
      <w:bookmarkStart w:id="103" w:name="_Toc76592188"/>
      <w:r>
        <w:lastRenderedPageBreak/>
        <w:t>Bi</w:t>
      </w:r>
      <w:r w:rsidR="002A1E46">
        <w:t>bliografía</w:t>
      </w:r>
      <w:bookmarkEnd w:id="103"/>
    </w:p>
    <w:p w14:paraId="25FBDED2" w14:textId="77777777" w:rsidR="00A71BA8" w:rsidRPr="00BD7EF0" w:rsidRDefault="00F422BC" w:rsidP="00A71BA8">
      <w:pPr>
        <w:pStyle w:val="Bibliografa"/>
        <w:rPr>
          <w:rFonts w:cs="Liberation Serif"/>
          <w:lang w:val="en-US"/>
        </w:rPr>
      </w:pPr>
      <w:r>
        <w:fldChar w:fldCharType="begin"/>
      </w:r>
      <w:r>
        <w:instrText xml:space="preserve"> ADDIN ZOTERO_BIBL {"uncited":[],"omitted":[],"custom":[]} CSL_BIBLIOGRAPHY </w:instrText>
      </w:r>
      <w:r>
        <w:fldChar w:fldCharType="separate"/>
      </w:r>
      <w:r w:rsidR="00A71BA8" w:rsidRPr="00A71BA8">
        <w:rPr>
          <w:rFonts w:cs="Liberation Serif"/>
        </w:rPr>
        <w:t>[1]</w:t>
      </w:r>
      <w:r w:rsidR="00A71BA8" w:rsidRPr="00A71BA8">
        <w:rPr>
          <w:rFonts w:cs="Liberation Serif"/>
        </w:rPr>
        <w:tab/>
        <w:t xml:space="preserve">Pandemia Coronavirus (OMS), (n.d.). </w:t>
      </w:r>
      <w:r w:rsidR="00A71BA8" w:rsidRPr="00BD7EF0">
        <w:rPr>
          <w:rFonts w:cs="Liberation Serif"/>
          <w:lang w:val="en-US"/>
        </w:rPr>
        <w:t>https://www.who.int/es/emergencies/diseases/novel-coronavirus-2019 (accessed June 29, 2021).</w:t>
      </w:r>
    </w:p>
    <w:p w14:paraId="4A9FEC84" w14:textId="77777777" w:rsidR="00A71BA8" w:rsidRPr="00BD7EF0" w:rsidRDefault="00A71BA8" w:rsidP="00A71BA8">
      <w:pPr>
        <w:pStyle w:val="Bibliografa"/>
        <w:rPr>
          <w:rFonts w:cs="Liberation Serif"/>
          <w:lang w:val="en-US"/>
        </w:rPr>
      </w:pPr>
      <w:r w:rsidRPr="00BD7EF0">
        <w:rPr>
          <w:rFonts w:cs="Liberation Serif"/>
          <w:lang w:val="en-US"/>
        </w:rPr>
        <w:t>[2]</w:t>
      </w:r>
      <w:r w:rsidRPr="00BD7EF0">
        <w:rPr>
          <w:rFonts w:cs="Liberation Serif"/>
          <w:lang w:val="en-US"/>
        </w:rPr>
        <w:tab/>
        <w:t>N. M. E., Newman, M. E. (2003). The structure and function of complex networks. SIAM review, 45(2), 167-256., in: Struct. Funct. Complex Netw., 2003: pp. 167–256.</w:t>
      </w:r>
    </w:p>
    <w:p w14:paraId="74414FB4" w14:textId="77777777" w:rsidR="00A71BA8" w:rsidRPr="00A71BA8" w:rsidRDefault="00A71BA8" w:rsidP="00A71BA8">
      <w:pPr>
        <w:pStyle w:val="Bibliografa"/>
        <w:rPr>
          <w:rFonts w:cs="Liberation Serif"/>
        </w:rPr>
      </w:pPr>
      <w:r w:rsidRPr="00BD7EF0">
        <w:rPr>
          <w:rFonts w:cs="Liberation Serif"/>
          <w:lang w:val="en-US"/>
        </w:rPr>
        <w:t>[3]</w:t>
      </w:r>
      <w:r w:rsidRPr="00BD7EF0">
        <w:rPr>
          <w:rFonts w:cs="Liberation Serif"/>
          <w:lang w:val="en-US"/>
        </w:rPr>
        <w:tab/>
        <w:t xml:space="preserve">Kirkpatrick, S., Gelatt, C. D., &amp; Vecchi, M. P., Optimization by simulated annealing., in: Optim. </w:t>
      </w:r>
      <w:r w:rsidRPr="00A71BA8">
        <w:rPr>
          <w:rFonts w:cs="Liberation Serif"/>
        </w:rPr>
        <w:t>Simulated Annealing, 1983: pp. 671–680.</w:t>
      </w:r>
    </w:p>
    <w:p w14:paraId="089B9EBC" w14:textId="77777777" w:rsidR="00A71BA8" w:rsidRPr="00BD7EF0" w:rsidRDefault="00A71BA8" w:rsidP="00A71BA8">
      <w:pPr>
        <w:pStyle w:val="Bibliografa"/>
        <w:rPr>
          <w:rFonts w:cs="Liberation Serif"/>
          <w:lang w:val="en-US"/>
        </w:rPr>
      </w:pPr>
      <w:r w:rsidRPr="00A71BA8">
        <w:rPr>
          <w:rFonts w:cs="Liberation Serif"/>
        </w:rPr>
        <w:t>[4]</w:t>
      </w:r>
      <w:r w:rsidRPr="00A71BA8">
        <w:rPr>
          <w:rFonts w:cs="Liberation Serif"/>
        </w:rPr>
        <w:tab/>
        <w:t xml:space="preserve">Santos, J.I., Pereda, M., Ahedo, V., Galán, J.M, Herramienta docente en NetLogo para ilustrar el proceso de enfriamiento en el recocido simulado mediante el modelo de Metrópolis. </w:t>
      </w:r>
      <w:r w:rsidRPr="00BD7EF0">
        <w:rPr>
          <w:rFonts w:cs="Liberation Serif"/>
          <w:lang w:val="en-US"/>
        </w:rPr>
        <w:t>En Proceedings of the 15th International Conference on Industrial Engineering and Industrial Management and XXV Congreso de Ingeniería de Organización., (2021). https://cioxxv.pressbooks.com/chapter/herramienta-docente-en-netlogo-para-ilustrar-el-proceso-de-enfriamiento-en-el-recocido-simulado-mediante-el-modelo-de-metropolis/.</w:t>
      </w:r>
    </w:p>
    <w:p w14:paraId="55254CF7" w14:textId="77777777" w:rsidR="00A71BA8" w:rsidRPr="00BD7EF0" w:rsidRDefault="00A71BA8" w:rsidP="00A71BA8">
      <w:pPr>
        <w:pStyle w:val="Bibliografa"/>
        <w:rPr>
          <w:rFonts w:cs="Liberation Serif"/>
          <w:lang w:val="en-US"/>
        </w:rPr>
      </w:pPr>
      <w:r w:rsidRPr="00BD7EF0">
        <w:rPr>
          <w:rFonts w:cs="Liberation Serif"/>
          <w:lang w:val="en-US"/>
        </w:rPr>
        <w:t>[5]</w:t>
      </w:r>
      <w:r w:rsidRPr="00BD7EF0">
        <w:rPr>
          <w:rFonts w:cs="Liberation Serif"/>
          <w:lang w:val="en-US"/>
        </w:rPr>
        <w:tab/>
        <w:t>Talbi, E. G., Metaheuristics: from design to implementation (Vol. 74)., John Wiley &amp; Sons., 2009.</w:t>
      </w:r>
    </w:p>
    <w:p w14:paraId="13068230" w14:textId="77777777" w:rsidR="00A71BA8" w:rsidRPr="00A71BA8" w:rsidRDefault="00A71BA8" w:rsidP="00A71BA8">
      <w:pPr>
        <w:pStyle w:val="Bibliografa"/>
        <w:rPr>
          <w:rFonts w:cs="Liberation Serif"/>
        </w:rPr>
      </w:pPr>
      <w:r w:rsidRPr="00A71BA8">
        <w:rPr>
          <w:rFonts w:cs="Liberation Serif"/>
        </w:rPr>
        <w:t>[6]</w:t>
      </w:r>
      <w:r w:rsidRPr="00A71BA8">
        <w:rPr>
          <w:rFonts w:cs="Liberation Serif"/>
        </w:rPr>
        <w:tab/>
        <w:t>O.C. García, Redes y Sistemas Complejos Cuarto Curso del Grado en Ingeniería Informática, (n.d.) 92.</w:t>
      </w:r>
    </w:p>
    <w:p w14:paraId="7BBD38D6" w14:textId="77777777" w:rsidR="00A71BA8" w:rsidRPr="00A71BA8" w:rsidRDefault="00A71BA8" w:rsidP="00A71BA8">
      <w:pPr>
        <w:pStyle w:val="Bibliografa"/>
        <w:rPr>
          <w:rFonts w:cs="Liberation Serif"/>
        </w:rPr>
      </w:pPr>
      <w:r w:rsidRPr="00A71BA8">
        <w:rPr>
          <w:rFonts w:cs="Liberation Serif"/>
        </w:rPr>
        <w:t>[7]</w:t>
      </w:r>
      <w:r w:rsidRPr="00A71BA8">
        <w:rPr>
          <w:rFonts w:cs="Liberation Serif"/>
        </w:rPr>
        <w:tab/>
        <w:t>M. Mocholí, Nodos círculos Arcos (flechas) sólo es posible desplazarse en un solo sentido Aristas (líneas) es posible desplazarse en ambos sentidos (2,3), (5,6), (n.d.) 25.</w:t>
      </w:r>
    </w:p>
    <w:p w14:paraId="253A5BEF" w14:textId="77777777" w:rsidR="00A71BA8" w:rsidRPr="00BD7EF0" w:rsidRDefault="00A71BA8" w:rsidP="00A71BA8">
      <w:pPr>
        <w:pStyle w:val="Bibliografa"/>
        <w:rPr>
          <w:rFonts w:cs="Liberation Serif"/>
          <w:lang w:val="en-US"/>
        </w:rPr>
      </w:pPr>
      <w:r w:rsidRPr="00A71BA8">
        <w:rPr>
          <w:rFonts w:cs="Liberation Serif"/>
        </w:rPr>
        <w:t>[8]</w:t>
      </w:r>
      <w:r w:rsidRPr="00A71BA8">
        <w:rPr>
          <w:rFonts w:cs="Liberation Serif"/>
        </w:rPr>
        <w:tab/>
        <w:t xml:space="preserve">Conectividad (teoría de grafos) - Wikipedia, la enciclopedia libre, (n.d.). </w:t>
      </w:r>
      <w:r w:rsidRPr="00BD7EF0">
        <w:rPr>
          <w:rFonts w:cs="Liberation Serif"/>
          <w:lang w:val="en-US"/>
        </w:rPr>
        <w:t>https://es.wikipedia.org/wiki/Conectividad_(teor%C3%ADa_de_grafos) (accessed June 29, 2021).</w:t>
      </w:r>
    </w:p>
    <w:p w14:paraId="4AE5B2C5" w14:textId="77777777" w:rsidR="00A71BA8" w:rsidRPr="00A71BA8" w:rsidRDefault="00A71BA8" w:rsidP="00A71BA8">
      <w:pPr>
        <w:pStyle w:val="Bibliografa"/>
        <w:rPr>
          <w:rFonts w:cs="Liberation Serif"/>
        </w:rPr>
      </w:pPr>
      <w:r w:rsidRPr="00A71BA8">
        <w:rPr>
          <w:rFonts w:cs="Liberation Serif"/>
        </w:rPr>
        <w:t>[9]</w:t>
      </w:r>
      <w:r w:rsidRPr="00A71BA8">
        <w:rPr>
          <w:rFonts w:cs="Liberation Serif"/>
        </w:rPr>
        <w:tab/>
        <w:t>Juan Palacio, Claudia Ruata, Scrum Manager. Gestión de proyectos. Rev 1.4., (n.d.).</w:t>
      </w:r>
    </w:p>
    <w:p w14:paraId="69080C53" w14:textId="77777777" w:rsidR="00A71BA8" w:rsidRPr="00BD7EF0" w:rsidRDefault="00A71BA8" w:rsidP="00A71BA8">
      <w:pPr>
        <w:pStyle w:val="Bibliografa"/>
        <w:rPr>
          <w:rFonts w:cs="Liberation Serif"/>
          <w:lang w:val="en-US"/>
        </w:rPr>
      </w:pPr>
      <w:r w:rsidRPr="00BD7EF0">
        <w:rPr>
          <w:rFonts w:cs="Liberation Serif"/>
          <w:lang w:val="en-US"/>
        </w:rPr>
        <w:t>[10]</w:t>
      </w:r>
      <w:r w:rsidRPr="00BD7EF0">
        <w:rPr>
          <w:rFonts w:cs="Liberation Serif"/>
          <w:lang w:val="en-US"/>
        </w:rPr>
        <w:tab/>
        <w:t>GitHub, GitHub. (n.d.). https://github.com (accessed June 30, 2021).</w:t>
      </w:r>
    </w:p>
    <w:p w14:paraId="74CDC768" w14:textId="77777777" w:rsidR="00A71BA8" w:rsidRPr="00BD7EF0" w:rsidRDefault="00A71BA8" w:rsidP="00A71BA8">
      <w:pPr>
        <w:pStyle w:val="Bibliografa"/>
        <w:rPr>
          <w:rFonts w:cs="Liberation Serif"/>
          <w:lang w:val="en-US"/>
        </w:rPr>
      </w:pPr>
      <w:r w:rsidRPr="00BD7EF0">
        <w:rPr>
          <w:rFonts w:cs="Liberation Serif"/>
          <w:lang w:val="en-US"/>
        </w:rPr>
        <w:t>[11]</w:t>
      </w:r>
      <w:r w:rsidRPr="00BD7EF0">
        <w:rPr>
          <w:rFonts w:cs="Liberation Serif"/>
          <w:lang w:val="en-US"/>
        </w:rPr>
        <w:tab/>
        <w:t>ZenHub - Agile Project Management for GitHub, (n.d.). https://www.zenhub.com/ (accessed June 30, 2021).</w:t>
      </w:r>
    </w:p>
    <w:p w14:paraId="1567D945" w14:textId="77777777" w:rsidR="00A71BA8" w:rsidRPr="00BD7EF0" w:rsidRDefault="00A71BA8" w:rsidP="00A71BA8">
      <w:pPr>
        <w:pStyle w:val="Bibliografa"/>
        <w:rPr>
          <w:rFonts w:cs="Liberation Serif"/>
          <w:lang w:val="en-US"/>
        </w:rPr>
      </w:pPr>
      <w:r w:rsidRPr="00BD7EF0">
        <w:rPr>
          <w:rFonts w:cs="Liberation Serif"/>
          <w:lang w:val="en-US"/>
        </w:rPr>
        <w:t>[12]</w:t>
      </w:r>
      <w:r w:rsidRPr="00BD7EF0">
        <w:rPr>
          <w:rFonts w:cs="Liberation Serif"/>
          <w:lang w:val="en-US"/>
        </w:rPr>
        <w:tab/>
        <w:t>GitHub Desktop, GitHub Deskt. (n.d.). https://desktop.github.com/ (accessed June 30, 2021).</w:t>
      </w:r>
    </w:p>
    <w:p w14:paraId="4C06E28A" w14:textId="77777777" w:rsidR="00A71BA8" w:rsidRPr="00BD7EF0" w:rsidRDefault="00A71BA8" w:rsidP="00A71BA8">
      <w:pPr>
        <w:pStyle w:val="Bibliografa"/>
        <w:rPr>
          <w:rFonts w:cs="Liberation Serif"/>
          <w:lang w:val="en-US"/>
        </w:rPr>
      </w:pPr>
      <w:r w:rsidRPr="00A71BA8">
        <w:rPr>
          <w:rFonts w:cs="Liberation Serif"/>
        </w:rPr>
        <w:t>[13]</w:t>
      </w:r>
      <w:r w:rsidRPr="00A71BA8">
        <w:rPr>
          <w:rFonts w:cs="Liberation Serif"/>
        </w:rPr>
        <w:tab/>
        <w:t xml:space="preserve">Microsoft Word: software de procesamiento de texto | Microsoft 365, (n.d.). </w:t>
      </w:r>
      <w:r w:rsidRPr="00BD7EF0">
        <w:rPr>
          <w:rFonts w:cs="Liberation Serif"/>
          <w:lang w:val="en-US"/>
        </w:rPr>
        <w:t>https://www.microsoft.com/es-es/microsoft-365/word (accessed June 30, 2021).</w:t>
      </w:r>
    </w:p>
    <w:p w14:paraId="3F2DA3FF" w14:textId="77777777" w:rsidR="00A71BA8" w:rsidRPr="00BD7EF0" w:rsidRDefault="00A71BA8" w:rsidP="00A71BA8">
      <w:pPr>
        <w:pStyle w:val="Bibliografa"/>
        <w:rPr>
          <w:rFonts w:cs="Liberation Serif"/>
          <w:lang w:val="en-US"/>
        </w:rPr>
      </w:pPr>
      <w:r w:rsidRPr="00BD7EF0">
        <w:rPr>
          <w:rFonts w:cs="Liberation Serif"/>
          <w:lang w:val="en-US"/>
        </w:rPr>
        <w:t>[14]</w:t>
      </w:r>
      <w:r w:rsidRPr="00BD7EF0">
        <w:rPr>
          <w:rFonts w:cs="Liberation Serif"/>
          <w:lang w:val="en-US"/>
        </w:rPr>
        <w:tab/>
        <w:t>Introduction to LaTeX, (n.d.). https://www.latex-project.org/about/ (accessed November 13, 2020).</w:t>
      </w:r>
    </w:p>
    <w:p w14:paraId="54F93BA3" w14:textId="77777777" w:rsidR="00A71BA8" w:rsidRPr="00BD7EF0" w:rsidRDefault="00A71BA8" w:rsidP="00A71BA8">
      <w:pPr>
        <w:pStyle w:val="Bibliografa"/>
        <w:rPr>
          <w:rFonts w:cs="Liberation Serif"/>
          <w:lang w:val="en-US"/>
        </w:rPr>
      </w:pPr>
      <w:r w:rsidRPr="00A71BA8">
        <w:rPr>
          <w:rFonts w:cs="Liberation Serif"/>
        </w:rPr>
        <w:t>[15]</w:t>
      </w:r>
      <w:r w:rsidRPr="00A71BA8">
        <w:rPr>
          <w:rFonts w:cs="Liberation Serif"/>
        </w:rPr>
        <w:tab/>
        <w:t xml:space="preserve">Por qué Apache OpenOffice, (n.d.). </w:t>
      </w:r>
      <w:r w:rsidRPr="00BD7EF0">
        <w:rPr>
          <w:rFonts w:cs="Liberation Serif"/>
          <w:lang w:val="en-US"/>
        </w:rPr>
        <w:t>https://www.openoffice.org/es/por-que/ (accessed June 30, 2021).</w:t>
      </w:r>
    </w:p>
    <w:p w14:paraId="7871B96C" w14:textId="77777777" w:rsidR="00A71BA8" w:rsidRPr="00BD7EF0" w:rsidRDefault="00A71BA8" w:rsidP="00A71BA8">
      <w:pPr>
        <w:pStyle w:val="Bibliografa"/>
        <w:rPr>
          <w:rFonts w:cs="Liberation Serif"/>
          <w:lang w:val="en-US"/>
        </w:rPr>
      </w:pPr>
      <w:r w:rsidRPr="00A71BA8">
        <w:rPr>
          <w:rFonts w:cs="Liberation Serif"/>
        </w:rPr>
        <w:t>[16]</w:t>
      </w:r>
      <w:r w:rsidRPr="00A71BA8">
        <w:rPr>
          <w:rFonts w:cs="Liberation Serif"/>
        </w:rPr>
        <w:tab/>
        <w:t xml:space="preserve">Zotero - Zotero y recursos CEPAL - Biblioguias at Biblioteca CEPAL, Naciones Unidas, (n.d.). </w:t>
      </w:r>
      <w:r w:rsidRPr="00BD7EF0">
        <w:rPr>
          <w:rFonts w:cs="Liberation Serif"/>
          <w:lang w:val="en-US"/>
        </w:rPr>
        <w:t>https://biblioguias.cepal.org/zotero (accessed June 30, 2021).</w:t>
      </w:r>
    </w:p>
    <w:p w14:paraId="3DE362F0" w14:textId="77777777" w:rsidR="00A71BA8" w:rsidRPr="00BD7EF0" w:rsidRDefault="00A71BA8" w:rsidP="00A71BA8">
      <w:pPr>
        <w:pStyle w:val="Bibliografa"/>
        <w:rPr>
          <w:rFonts w:cs="Liberation Serif"/>
          <w:lang w:val="en-US"/>
        </w:rPr>
      </w:pPr>
      <w:r w:rsidRPr="00BD7EF0">
        <w:rPr>
          <w:rFonts w:cs="Liberation Serif"/>
          <w:lang w:val="en-US"/>
        </w:rPr>
        <w:t>[17]</w:t>
      </w:r>
      <w:r w:rsidRPr="00BD7EF0">
        <w:rPr>
          <w:rFonts w:cs="Liberation Serif"/>
          <w:lang w:val="en-US"/>
        </w:rPr>
        <w:tab/>
        <w:t>Python, (n.d.). https://www.python.org/ (accessed July 5, 2021).</w:t>
      </w:r>
    </w:p>
    <w:p w14:paraId="57577105" w14:textId="77777777" w:rsidR="00A71BA8" w:rsidRPr="00BD7EF0" w:rsidRDefault="00A71BA8" w:rsidP="00A71BA8">
      <w:pPr>
        <w:pStyle w:val="Bibliografa"/>
        <w:rPr>
          <w:rFonts w:cs="Liberation Serif"/>
          <w:lang w:val="en-US"/>
        </w:rPr>
      </w:pPr>
      <w:r w:rsidRPr="00BD7EF0">
        <w:rPr>
          <w:rFonts w:cs="Liberation Serif"/>
          <w:lang w:val="en-US"/>
        </w:rPr>
        <w:t>[18]</w:t>
      </w:r>
      <w:r w:rsidRPr="00BD7EF0">
        <w:rPr>
          <w:rFonts w:cs="Liberation Serif"/>
          <w:lang w:val="en-US"/>
        </w:rPr>
        <w:tab/>
        <w:t>Welcome to Flask — Flask Documentation (1.1.x), (n.d.). https://flask.palletsprojects.com/en/1.1.x/ (accessed November 17, 2020).</w:t>
      </w:r>
    </w:p>
    <w:p w14:paraId="5097B2DE" w14:textId="77777777" w:rsidR="00A71BA8" w:rsidRPr="00BD7EF0" w:rsidRDefault="00A71BA8" w:rsidP="00A71BA8">
      <w:pPr>
        <w:pStyle w:val="Bibliografa"/>
        <w:rPr>
          <w:rFonts w:cs="Liberation Serif"/>
          <w:lang w:val="en-US"/>
        </w:rPr>
      </w:pPr>
      <w:r w:rsidRPr="00BD7EF0">
        <w:rPr>
          <w:rFonts w:cs="Liberation Serif"/>
          <w:lang w:val="en-US"/>
        </w:rPr>
        <w:t>[19]</w:t>
      </w:r>
      <w:r w:rsidRPr="00BD7EF0">
        <w:rPr>
          <w:rFonts w:cs="Liberation Serif"/>
          <w:lang w:val="en-US"/>
        </w:rPr>
        <w:tab/>
        <w:t>M.O. contributors Jacob Thornton, and Bootstrap, Bootstrap, (n.d.). https://getbootstrap.com/ (accessed June 30, 2021).</w:t>
      </w:r>
    </w:p>
    <w:p w14:paraId="66B5D79F" w14:textId="77777777" w:rsidR="00A71BA8" w:rsidRPr="00BD7EF0" w:rsidRDefault="00A71BA8" w:rsidP="00A71BA8">
      <w:pPr>
        <w:pStyle w:val="Bibliografa"/>
        <w:rPr>
          <w:rFonts w:cs="Liberation Serif"/>
          <w:lang w:val="en-US"/>
        </w:rPr>
      </w:pPr>
      <w:r w:rsidRPr="00BD7EF0">
        <w:rPr>
          <w:rFonts w:cs="Liberation Serif"/>
          <w:lang w:val="en-US"/>
        </w:rPr>
        <w:t>[20]</w:t>
      </w:r>
      <w:r w:rsidRPr="00BD7EF0">
        <w:rPr>
          <w:rFonts w:cs="Liberation Serif"/>
          <w:lang w:val="en-US"/>
        </w:rPr>
        <w:tab/>
        <w:t>NetworkX — NetworkX documentation, (n.d.). https://networkx.org/ (accessed June 30, 2021).</w:t>
      </w:r>
    </w:p>
    <w:p w14:paraId="691DDAF5" w14:textId="77777777" w:rsidR="00A71BA8" w:rsidRPr="00BD7EF0" w:rsidRDefault="00A71BA8" w:rsidP="00A71BA8">
      <w:pPr>
        <w:pStyle w:val="Bibliografa"/>
        <w:rPr>
          <w:rFonts w:cs="Liberation Serif"/>
          <w:lang w:val="en-US"/>
        </w:rPr>
      </w:pPr>
      <w:r w:rsidRPr="00BD7EF0">
        <w:rPr>
          <w:rFonts w:cs="Liberation Serif"/>
          <w:lang w:val="en-US"/>
        </w:rPr>
        <w:t>[21]</w:t>
      </w:r>
      <w:r w:rsidRPr="00BD7EF0">
        <w:rPr>
          <w:rFonts w:cs="Liberation Serif"/>
          <w:lang w:val="en-US"/>
        </w:rPr>
        <w:tab/>
        <w:t>MySQL, (n.d.). https://www.mysql.com/ (accessed June 30, 2021).</w:t>
      </w:r>
    </w:p>
    <w:p w14:paraId="3965CDEF" w14:textId="77777777" w:rsidR="00A71BA8" w:rsidRPr="00BD7EF0" w:rsidRDefault="00A71BA8" w:rsidP="00A71BA8">
      <w:pPr>
        <w:pStyle w:val="Bibliografa"/>
        <w:rPr>
          <w:rFonts w:cs="Liberation Serif"/>
          <w:lang w:val="en-US"/>
        </w:rPr>
      </w:pPr>
      <w:r w:rsidRPr="00BD7EF0">
        <w:rPr>
          <w:rFonts w:cs="Liberation Serif"/>
          <w:lang w:val="en-US"/>
        </w:rPr>
        <w:t>[22]</w:t>
      </w:r>
      <w:r w:rsidRPr="00BD7EF0">
        <w:rPr>
          <w:rFonts w:cs="Liberation Serif"/>
          <w:lang w:val="en-US"/>
        </w:rPr>
        <w:tab/>
        <w:t>Python MySQL Create Table, (n.d.). https://www.w3schools.com/python/python_mysql_create_table.asp (accessed December 19, 2020).</w:t>
      </w:r>
    </w:p>
    <w:p w14:paraId="119A1701" w14:textId="77777777" w:rsidR="00A71BA8" w:rsidRPr="00BD7EF0" w:rsidRDefault="00A71BA8" w:rsidP="00A71BA8">
      <w:pPr>
        <w:pStyle w:val="Bibliografa"/>
        <w:rPr>
          <w:rFonts w:cs="Liberation Serif"/>
          <w:lang w:val="en-US"/>
        </w:rPr>
      </w:pPr>
      <w:r w:rsidRPr="00BD7EF0">
        <w:rPr>
          <w:rFonts w:cs="Liberation Serif"/>
          <w:lang w:val="en-US"/>
        </w:rPr>
        <w:t>[23]</w:t>
      </w:r>
      <w:r w:rsidRPr="00BD7EF0">
        <w:rPr>
          <w:rFonts w:cs="Liberation Serif"/>
          <w:lang w:val="en-US"/>
        </w:rPr>
        <w:tab/>
        <w:t>Installation — Flask Documentation (1.1.x), (n.d.). https://flask.palletsprojects.com/en/1.1.x/installation/ (accessed November 18, 2020).</w:t>
      </w:r>
    </w:p>
    <w:p w14:paraId="5F713849" w14:textId="77777777" w:rsidR="00A71BA8" w:rsidRPr="00BD7EF0" w:rsidRDefault="00A71BA8" w:rsidP="00A71BA8">
      <w:pPr>
        <w:pStyle w:val="Bibliografa"/>
        <w:rPr>
          <w:rFonts w:cs="Liberation Serif"/>
          <w:lang w:val="en-US"/>
        </w:rPr>
      </w:pPr>
      <w:r w:rsidRPr="00BD7EF0">
        <w:rPr>
          <w:rFonts w:cs="Liberation Serif"/>
          <w:lang w:val="en-US"/>
        </w:rPr>
        <w:t>[24]</w:t>
      </w:r>
      <w:r w:rsidRPr="00BD7EF0">
        <w:rPr>
          <w:rFonts w:cs="Liberation Serif"/>
          <w:lang w:val="en-US"/>
        </w:rPr>
        <w:tab/>
        <w:t>B. Colen, flask-mysql-connector: Easy to use MySQL client for Flask apps., n.d. https://github.com/brandenc40/flask_mysql_connector (accessed November 27, 2020).</w:t>
      </w:r>
    </w:p>
    <w:p w14:paraId="158927D5" w14:textId="77777777" w:rsidR="00A71BA8" w:rsidRPr="00BD7EF0" w:rsidRDefault="00A71BA8" w:rsidP="00A71BA8">
      <w:pPr>
        <w:pStyle w:val="Bibliografa"/>
        <w:rPr>
          <w:rFonts w:cs="Liberation Serif"/>
          <w:lang w:val="en-US"/>
        </w:rPr>
      </w:pPr>
      <w:r w:rsidRPr="00BD7EF0">
        <w:rPr>
          <w:rFonts w:cs="Liberation Serif"/>
          <w:lang w:val="en-US"/>
        </w:rPr>
        <w:t>[25]</w:t>
      </w:r>
      <w:r w:rsidRPr="00BD7EF0">
        <w:rPr>
          <w:rFonts w:cs="Liberation Serif"/>
          <w:lang w:val="en-US"/>
        </w:rPr>
        <w:tab/>
        <w:t>Flask Tutorial - Adding Bootstrap &amp; Template Inheritance, Techwithtim.Net. (n.d.). https://www.techwithtim.net/tutorials/flask/adding-bootstrap/ (accessed March 10, 2021).</w:t>
      </w:r>
    </w:p>
    <w:p w14:paraId="49C9CBA7" w14:textId="77777777" w:rsidR="00A71BA8" w:rsidRPr="00BD7EF0" w:rsidRDefault="00A71BA8" w:rsidP="00A71BA8">
      <w:pPr>
        <w:pStyle w:val="Bibliografa"/>
        <w:rPr>
          <w:rFonts w:cs="Liberation Serif"/>
          <w:lang w:val="en-US"/>
        </w:rPr>
      </w:pPr>
      <w:r w:rsidRPr="00A71BA8">
        <w:rPr>
          <w:rFonts w:cs="Liberation Serif"/>
        </w:rPr>
        <w:lastRenderedPageBreak/>
        <w:t>[26]</w:t>
      </w:r>
      <w:r w:rsidRPr="00A71BA8">
        <w:rPr>
          <w:rFonts w:cs="Liberation Serif"/>
        </w:rPr>
        <w:tab/>
        <w:t xml:space="preserve">Crehana, Crehana, Recursos Gráficos, Crehana. </w:t>
      </w:r>
      <w:r w:rsidRPr="00BD7EF0">
        <w:rPr>
          <w:rFonts w:cs="Liberation Serif"/>
          <w:lang w:val="en-US"/>
        </w:rPr>
        <w:t>(n.d.). https://www.crehana.com/recursos/ (accessed July 2, 2021).</w:t>
      </w:r>
    </w:p>
    <w:p w14:paraId="5D96A520" w14:textId="77777777" w:rsidR="00A71BA8" w:rsidRPr="00BD7EF0" w:rsidRDefault="00A71BA8" w:rsidP="00A71BA8">
      <w:pPr>
        <w:pStyle w:val="Bibliografa"/>
        <w:rPr>
          <w:rFonts w:cs="Liberation Serif"/>
          <w:lang w:val="en-US"/>
        </w:rPr>
      </w:pPr>
      <w:r w:rsidRPr="00A71BA8">
        <w:rPr>
          <w:rFonts w:cs="Liberation Serif"/>
        </w:rPr>
        <w:t>[27]</w:t>
      </w:r>
      <w:r w:rsidRPr="00A71BA8">
        <w:rPr>
          <w:rFonts w:cs="Liberation Serif"/>
        </w:rPr>
        <w:tab/>
        <w:t xml:space="preserve">Como arreglar “mysql no se reconoce como un comando interno o externo, programa o archivo por lotes ejecutable,” Platzi. </w:t>
      </w:r>
      <w:r w:rsidRPr="00BD7EF0">
        <w:rPr>
          <w:rFonts w:cs="Liberation Serif"/>
          <w:lang w:val="en-US"/>
        </w:rPr>
        <w:t>(n.d.). https://platzi.com/tutoriales/1272-sql-mysql/2256-como-arreglar-mysql-no-se-reconoce-como-un-comando-interno-o-externo-programa-o-archivo-por-lotes-ejecutable/ (accessed December 4, 2020).</w:t>
      </w:r>
    </w:p>
    <w:p w14:paraId="7749A632" w14:textId="77777777" w:rsidR="00A71BA8" w:rsidRPr="00BD7EF0" w:rsidRDefault="00A71BA8" w:rsidP="00A71BA8">
      <w:pPr>
        <w:pStyle w:val="Bibliografa"/>
        <w:rPr>
          <w:rFonts w:cs="Liberation Serif"/>
          <w:lang w:val="en-US"/>
        </w:rPr>
      </w:pPr>
      <w:r w:rsidRPr="00BD7EF0">
        <w:rPr>
          <w:rFonts w:cs="Liberation Serif"/>
          <w:lang w:val="en-US"/>
        </w:rPr>
        <w:t>[28]</w:t>
      </w:r>
      <w:r w:rsidRPr="00BD7EF0">
        <w:rPr>
          <w:rFonts w:cs="Liberation Serif"/>
          <w:lang w:val="en-US"/>
        </w:rPr>
        <w:tab/>
        <w:t>python matplotlib: Plotting to GUI in non-main thread, (n.d.). http://5.9.10.113/65247422/can-i-set-main-thread-in-python (accessed July 2, 2021).</w:t>
      </w:r>
    </w:p>
    <w:p w14:paraId="5F79C9BE" w14:textId="77777777" w:rsidR="00A71BA8" w:rsidRPr="00BD7EF0" w:rsidRDefault="00A71BA8" w:rsidP="00A71BA8">
      <w:pPr>
        <w:pStyle w:val="Bibliografa"/>
        <w:rPr>
          <w:rFonts w:cs="Liberation Serif"/>
          <w:lang w:val="en-US"/>
        </w:rPr>
      </w:pPr>
      <w:r w:rsidRPr="00A71BA8">
        <w:rPr>
          <w:rFonts w:cs="Liberation Serif"/>
        </w:rPr>
        <w:t>[29]</w:t>
      </w:r>
      <w:r w:rsidRPr="00A71BA8">
        <w:rPr>
          <w:rFonts w:cs="Liberation Serif"/>
        </w:rPr>
        <w:tab/>
        <w:t xml:space="preserve">Heroku - Una plataforma para la creación de aplicaciones - Esteban Romero, (n.d.). </w:t>
      </w:r>
      <w:r w:rsidRPr="00BD7EF0">
        <w:rPr>
          <w:rFonts w:cs="Liberation Serif"/>
          <w:lang w:val="en-US"/>
        </w:rPr>
        <w:t>https://estebanromero.com/herramientas-emprender-desarrollar-proyectos/heroku-una-plataforma-para-la-creacion-de-aplicaciones/ (accessed July 5, 2021).</w:t>
      </w:r>
    </w:p>
    <w:p w14:paraId="5E3D6858" w14:textId="77777777" w:rsidR="00A71BA8" w:rsidRPr="00BD7EF0" w:rsidRDefault="00A71BA8" w:rsidP="00A71BA8">
      <w:pPr>
        <w:pStyle w:val="Bibliografa"/>
        <w:rPr>
          <w:rFonts w:cs="Liberation Serif"/>
          <w:lang w:val="en-US"/>
        </w:rPr>
      </w:pPr>
      <w:r w:rsidRPr="00BD7EF0">
        <w:rPr>
          <w:rFonts w:cs="Liberation Serif"/>
          <w:lang w:val="en-US"/>
        </w:rPr>
        <w:t>[30]</w:t>
      </w:r>
      <w:r w:rsidRPr="00BD7EF0">
        <w:rPr>
          <w:rFonts w:cs="Liberation Serif"/>
          <w:lang w:val="en-US"/>
        </w:rPr>
        <w:tab/>
        <w:t>Git, (n.d.). https://git-scm.com/ (accessed July 5, 2021).</w:t>
      </w:r>
    </w:p>
    <w:p w14:paraId="74D8EE81" w14:textId="77777777" w:rsidR="00A71BA8" w:rsidRPr="00BD7EF0" w:rsidRDefault="00A71BA8" w:rsidP="00A71BA8">
      <w:pPr>
        <w:pStyle w:val="Bibliografa"/>
        <w:rPr>
          <w:rFonts w:cs="Liberation Serif"/>
          <w:lang w:val="en-US"/>
        </w:rPr>
      </w:pPr>
      <w:r w:rsidRPr="00A71BA8">
        <w:rPr>
          <w:rFonts w:cs="Liberation Serif"/>
        </w:rPr>
        <w:t>[31]</w:t>
      </w:r>
      <w:r w:rsidRPr="00A71BA8">
        <w:rPr>
          <w:rFonts w:cs="Liberation Serif"/>
        </w:rPr>
        <w:tab/>
        <w:t xml:space="preserve">Heroku Error Codes | Heroku Dev Center, (n.d.). </w:t>
      </w:r>
      <w:r w:rsidRPr="00BD7EF0">
        <w:rPr>
          <w:rFonts w:cs="Liberation Serif"/>
          <w:lang w:val="en-US"/>
        </w:rPr>
        <w:t>https://devcenter.heroku.com/articles/error-codes#h10-app-crashed (accessed July 5, 2021).</w:t>
      </w:r>
    </w:p>
    <w:p w14:paraId="4142B257" w14:textId="77777777" w:rsidR="00A71BA8" w:rsidRPr="00BD7EF0" w:rsidRDefault="00A71BA8" w:rsidP="00A71BA8">
      <w:pPr>
        <w:pStyle w:val="Bibliografa"/>
        <w:rPr>
          <w:rFonts w:cs="Liberation Serif"/>
          <w:lang w:val="en-US"/>
        </w:rPr>
      </w:pPr>
      <w:r w:rsidRPr="00BD7EF0">
        <w:rPr>
          <w:rFonts w:cs="Liberation Serif"/>
          <w:lang w:val="en-US"/>
        </w:rPr>
        <w:t>[32]</w:t>
      </w:r>
      <w:r w:rsidRPr="00BD7EF0">
        <w:rPr>
          <w:rFonts w:cs="Liberation Serif"/>
          <w:lang w:val="en-US"/>
        </w:rPr>
        <w:tab/>
        <w:t>Scaling Your Dyno Formation | Heroku Dev Center, (n.d.). https://devcenter.heroku.com/articles/scaling (accessed July 5, 2021).</w:t>
      </w:r>
    </w:p>
    <w:p w14:paraId="36C0879A" w14:textId="77777777" w:rsidR="00A71BA8" w:rsidRPr="00BD7EF0" w:rsidRDefault="00A71BA8" w:rsidP="00A71BA8">
      <w:pPr>
        <w:pStyle w:val="Bibliografa"/>
        <w:rPr>
          <w:rFonts w:cs="Liberation Serif"/>
          <w:lang w:val="en-US"/>
        </w:rPr>
      </w:pPr>
      <w:r w:rsidRPr="00BD7EF0">
        <w:rPr>
          <w:rFonts w:cs="Liberation Serif"/>
          <w:lang w:val="en-US"/>
        </w:rPr>
        <w:t>[33]</w:t>
      </w:r>
      <w:r w:rsidRPr="00BD7EF0">
        <w:rPr>
          <w:rFonts w:cs="Liberation Serif"/>
          <w:lang w:val="en-US"/>
        </w:rPr>
        <w:tab/>
        <w:t>C.A. Coello, D.A. Van Veldhuizen, G.B. Lamont, Evolutionary Algorithms for Solving Multi-Objective Problems. Kluwer Academic Pub., Second Edition, 2007, 2002.</w:t>
      </w:r>
    </w:p>
    <w:p w14:paraId="131EEA2D" w14:textId="77777777" w:rsidR="00A71BA8" w:rsidRPr="00BD7EF0" w:rsidRDefault="00A71BA8" w:rsidP="00A71BA8">
      <w:pPr>
        <w:pStyle w:val="Bibliografa"/>
        <w:rPr>
          <w:rFonts w:cs="Liberation Serif"/>
          <w:lang w:val="en-US"/>
        </w:rPr>
      </w:pPr>
      <w:r w:rsidRPr="00BD7EF0">
        <w:rPr>
          <w:rFonts w:cs="Liberation Serif"/>
          <w:lang w:val="en-US"/>
        </w:rPr>
        <w:t>[34]</w:t>
      </w:r>
      <w:r w:rsidRPr="00BD7EF0">
        <w:rPr>
          <w:rFonts w:cs="Liberation Serif"/>
          <w:lang w:val="en-US"/>
        </w:rPr>
        <w:tab/>
        <w:t>John Wiley &amp; Sons, K. Deb, Multi-Objective Optimization using Evolutionary Algorithms, 2001.</w:t>
      </w:r>
    </w:p>
    <w:p w14:paraId="240A81E9" w14:textId="77777777" w:rsidR="00A71BA8" w:rsidRPr="00BD7EF0" w:rsidRDefault="00A71BA8" w:rsidP="00A71BA8">
      <w:pPr>
        <w:pStyle w:val="Bibliografa"/>
        <w:rPr>
          <w:rFonts w:cs="Liberation Serif"/>
          <w:lang w:val="en-US"/>
        </w:rPr>
      </w:pPr>
      <w:r w:rsidRPr="00BD7EF0">
        <w:rPr>
          <w:rFonts w:cs="Liberation Serif"/>
          <w:lang w:val="en-US"/>
        </w:rPr>
        <w:t>[35]</w:t>
      </w:r>
      <w:r w:rsidRPr="00BD7EF0">
        <w:rPr>
          <w:rFonts w:cs="Liberation Serif"/>
          <w:lang w:val="en-US"/>
        </w:rPr>
        <w:tab/>
        <w:t>DEAP/deap: Distributed Evolutionary Algorithms in Python, (n.d.). https://github.com/DEAP/deap (accessed April 1, 2021).</w:t>
      </w:r>
    </w:p>
    <w:p w14:paraId="42269F03" w14:textId="77777777" w:rsidR="00A71BA8" w:rsidRPr="00BD7EF0" w:rsidRDefault="00A71BA8" w:rsidP="00A71BA8">
      <w:pPr>
        <w:pStyle w:val="Bibliografa"/>
        <w:rPr>
          <w:rFonts w:cs="Liberation Serif"/>
          <w:lang w:val="en-US"/>
        </w:rPr>
      </w:pPr>
      <w:r w:rsidRPr="00BD7EF0">
        <w:rPr>
          <w:rFonts w:cs="Liberation Serif"/>
          <w:lang w:val="en-US"/>
        </w:rPr>
        <w:t>[36]</w:t>
      </w:r>
      <w:r w:rsidRPr="00BD7EF0">
        <w:rPr>
          <w:rFonts w:cs="Liberation Serif"/>
          <w:lang w:val="en-US"/>
        </w:rPr>
        <w:tab/>
        <w:t>Zitzler, E., Deb, K., Thiele, L., Comparison of multiobjective evolutionary algorithms: Empirical results. Evolutionary Computation Journal 8, in: 2000: pp. 125–148.</w:t>
      </w:r>
    </w:p>
    <w:p w14:paraId="5EAF07FC" w14:textId="77777777" w:rsidR="00A71BA8" w:rsidRPr="00BD7EF0" w:rsidRDefault="00A71BA8" w:rsidP="00A71BA8">
      <w:pPr>
        <w:pStyle w:val="Bibliografa"/>
        <w:rPr>
          <w:rFonts w:cs="Liberation Serif"/>
          <w:lang w:val="en-US"/>
        </w:rPr>
      </w:pPr>
      <w:r w:rsidRPr="00BD7EF0">
        <w:rPr>
          <w:rFonts w:cs="Liberation Serif"/>
          <w:lang w:val="en-US"/>
        </w:rPr>
        <w:t>[37]</w:t>
      </w:r>
      <w:r w:rsidRPr="00BD7EF0">
        <w:rPr>
          <w:rFonts w:cs="Liberation Serif"/>
          <w:lang w:val="en-US"/>
        </w:rPr>
        <w:tab/>
        <w:t>Eckart Zitzler, Marco Laumanns, Lothar Thiele, SPEA2: Improving the Strength Pareto Evolutionary Algorithm., n.d.</w:t>
      </w:r>
    </w:p>
    <w:p w14:paraId="7BD23CD7" w14:textId="77777777" w:rsidR="00A71BA8" w:rsidRPr="00BD7EF0" w:rsidRDefault="00A71BA8" w:rsidP="00A71BA8">
      <w:pPr>
        <w:pStyle w:val="Bibliografa"/>
        <w:rPr>
          <w:rFonts w:cs="Liberation Serif"/>
          <w:lang w:val="en-US"/>
        </w:rPr>
      </w:pPr>
      <w:r w:rsidRPr="00BD7EF0">
        <w:rPr>
          <w:rFonts w:cs="Liberation Serif"/>
          <w:lang w:val="en-US"/>
        </w:rPr>
        <w:t>[38]</w:t>
      </w:r>
      <w:r w:rsidRPr="00BD7EF0">
        <w:rPr>
          <w:rFonts w:cs="Liberation Serif"/>
          <w:lang w:val="en-US"/>
        </w:rPr>
        <w:tab/>
        <w:t>DEAP documentation — DEAP 1.3.1 documentation, (n.d.). https://deap.readthedocs.io/en/master/ (accessed May 18, 2021).</w:t>
      </w:r>
    </w:p>
    <w:p w14:paraId="4B74EC55" w14:textId="77777777" w:rsidR="00A71BA8" w:rsidRPr="00BD7EF0" w:rsidRDefault="00A71BA8" w:rsidP="00A71BA8">
      <w:pPr>
        <w:pStyle w:val="Bibliografa"/>
        <w:rPr>
          <w:rFonts w:cs="Liberation Serif"/>
          <w:lang w:val="en-US"/>
        </w:rPr>
      </w:pPr>
      <w:r w:rsidRPr="00BD7EF0">
        <w:rPr>
          <w:rFonts w:cs="Liberation Serif"/>
          <w:lang w:val="en-US"/>
        </w:rPr>
        <w:t>[39]</w:t>
      </w:r>
      <w:r w:rsidRPr="00BD7EF0">
        <w:rPr>
          <w:rFonts w:cs="Liberation Serif"/>
          <w:lang w:val="en-US"/>
        </w:rPr>
        <w:tab/>
        <w:t>262588213843476, Matplotlib Backends #matplotlib #python, Gist. (n.d.). https://gist.github.com/CMCDragonkai/4e9464d9f32f5893d837f3de2c43daa4 (accessed July 3, 2021).</w:t>
      </w:r>
    </w:p>
    <w:p w14:paraId="1ADE728C" w14:textId="1CDA81A6" w:rsidR="00F422BC" w:rsidRPr="00F422BC" w:rsidRDefault="00F422BC" w:rsidP="00F422BC">
      <w:pPr>
        <w:pStyle w:val="UBUCuerpoTrabajo"/>
      </w:pPr>
      <w:r>
        <w:fldChar w:fldCharType="end"/>
      </w:r>
    </w:p>
    <w:sectPr w:rsidR="00F422BC" w:rsidRPr="00F422BC" w:rsidSect="00440E43">
      <w:headerReference w:type="default" r:id="rId3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1CFD1" w14:textId="77777777" w:rsidR="00A96A6A" w:rsidRDefault="00A96A6A" w:rsidP="002A3B34">
      <w:pPr>
        <w:spacing w:after="0" w:line="240" w:lineRule="auto"/>
      </w:pPr>
      <w:r>
        <w:separator/>
      </w:r>
    </w:p>
  </w:endnote>
  <w:endnote w:type="continuationSeparator" w:id="0">
    <w:p w14:paraId="61D3FDC9" w14:textId="77777777" w:rsidR="00A96A6A" w:rsidRDefault="00A96A6A" w:rsidP="002A3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lyUPC">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2EC5" w14:textId="77777777" w:rsidR="007C5038" w:rsidRPr="006C2F82" w:rsidRDefault="007C5038">
    <w:pPr>
      <w:pStyle w:val="Piedepgina"/>
      <w:jc w:val="center"/>
      <w:rPr>
        <w:caps/>
      </w:rPr>
    </w:pPr>
    <w:r w:rsidRPr="006C2F82">
      <w:rPr>
        <w:caps/>
      </w:rPr>
      <w:fldChar w:fldCharType="begin"/>
    </w:r>
    <w:r w:rsidRPr="006C2F82">
      <w:rPr>
        <w:caps/>
      </w:rPr>
      <w:instrText>PAGE   \* MERGEFORMAT</w:instrText>
    </w:r>
    <w:r w:rsidRPr="006C2F82">
      <w:rPr>
        <w:caps/>
      </w:rPr>
      <w:fldChar w:fldCharType="separate"/>
    </w:r>
    <w:r w:rsidRPr="006C2F82">
      <w:rPr>
        <w:caps/>
      </w:rPr>
      <w:t>2</w:t>
    </w:r>
    <w:r w:rsidRPr="006C2F82">
      <w:rPr>
        <w:caps/>
      </w:rPr>
      <w:fldChar w:fldCharType="end"/>
    </w:r>
  </w:p>
  <w:p w14:paraId="33FC2178" w14:textId="77777777" w:rsidR="007C5038" w:rsidRDefault="007C50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9A7AF" w14:textId="77777777" w:rsidR="00A96A6A" w:rsidRDefault="00A96A6A" w:rsidP="002A3B34">
      <w:pPr>
        <w:spacing w:after="0" w:line="240" w:lineRule="auto"/>
      </w:pPr>
      <w:r>
        <w:separator/>
      </w:r>
    </w:p>
  </w:footnote>
  <w:footnote w:type="continuationSeparator" w:id="0">
    <w:p w14:paraId="19B91CA4" w14:textId="77777777" w:rsidR="00A96A6A" w:rsidRDefault="00A96A6A" w:rsidP="002A3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0617971"/>
      <w:docPartObj>
        <w:docPartGallery w:val="Page Numbers (Top of Page)"/>
        <w:docPartUnique/>
      </w:docPartObj>
    </w:sdtPr>
    <w:sdtEndPr/>
    <w:sdtContent>
      <w:p w14:paraId="4B047A14" w14:textId="50C13C1F" w:rsidR="007C5038" w:rsidRDefault="007C5038" w:rsidP="00771889">
        <w:pPr>
          <w:pStyle w:val="Encabezado"/>
          <w:ind w:firstLine="0"/>
        </w:pPr>
      </w:p>
      <w:p w14:paraId="05CC3F30" w14:textId="1B1C7738" w:rsidR="007C5038" w:rsidRDefault="00125486" w:rsidP="00771889">
        <w:pPr>
          <w:pStyle w:val="Encabezado"/>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3849079"/>
      <w:docPartObj>
        <w:docPartGallery w:val="Page Numbers (Top of Page)"/>
        <w:docPartUnique/>
      </w:docPartObj>
    </w:sdtPr>
    <w:sdtEndPr/>
    <w:sdtContent>
      <w:p w14:paraId="05DF3671" w14:textId="77777777" w:rsidR="007C5038" w:rsidRDefault="007C5038" w:rsidP="00771889">
        <w:pPr>
          <w:pStyle w:val="Encabezado"/>
          <w:ind w:firstLine="0"/>
        </w:pPr>
      </w:p>
      <w:p w14:paraId="5F384D6A" w14:textId="77777777" w:rsidR="007C5038" w:rsidRDefault="00125486" w:rsidP="00771889">
        <w:pPr>
          <w:pStyle w:val="Encabezado"/>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5567108"/>
      <w:docPartObj>
        <w:docPartGallery w:val="Page Numbers (Top of Page)"/>
        <w:docPartUnique/>
      </w:docPartObj>
    </w:sdtPr>
    <w:sdtEndPr/>
    <w:sdtContent>
      <w:p w14:paraId="4DDC96DE" w14:textId="54A0A6FF" w:rsidR="007C5038" w:rsidRDefault="00A96A6A" w:rsidP="00771889">
        <w:pPr>
          <w:pStyle w:val="Encabezado"/>
          <w:ind w:firstLine="0"/>
        </w:pPr>
        <w:fldSimple w:instr=" STYLEREF  &quot;Título 1&quot; \p  \* MERGEFORMAT ">
          <w:r w:rsidR="00125486">
            <w:rPr>
              <w:noProof/>
            </w:rPr>
            <w:t>E. Aspectos relevantes del desarrollo del proyecto</w:t>
          </w:r>
        </w:fldSimple>
      </w:p>
      <w:p w14:paraId="229493A6" w14:textId="77777777" w:rsidR="007C5038" w:rsidRDefault="00125486" w:rsidP="00771889">
        <w:pPr>
          <w:pStyle w:val="Encabezad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3847"/>
    <w:multiLevelType w:val="hybridMultilevel"/>
    <w:tmpl w:val="6784982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545FEB"/>
    <w:multiLevelType w:val="hybridMultilevel"/>
    <w:tmpl w:val="003655F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1A236205"/>
    <w:multiLevelType w:val="hybridMultilevel"/>
    <w:tmpl w:val="9C5CF3F6"/>
    <w:lvl w:ilvl="0" w:tplc="E750A856">
      <w:start w:val="1"/>
      <w:numFmt w:val="decimal"/>
      <w:lvlText w:val="4.%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 w15:restartNumberingAfterBreak="0">
    <w:nsid w:val="2AB7682D"/>
    <w:multiLevelType w:val="hybridMultilevel"/>
    <w:tmpl w:val="AC9456C4"/>
    <w:lvl w:ilvl="0" w:tplc="388A6628">
      <w:start w:val="1"/>
      <w:numFmt w:val="decimal"/>
      <w:lvlText w:val="5.%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15:restartNumberingAfterBreak="0">
    <w:nsid w:val="2DAB2206"/>
    <w:multiLevelType w:val="hybridMultilevel"/>
    <w:tmpl w:val="7CDA57CC"/>
    <w:lvl w:ilvl="0" w:tplc="388A6628">
      <w:start w:val="1"/>
      <w:numFmt w:val="decimal"/>
      <w:lvlText w:val="5.%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5" w15:restartNumberingAfterBreak="0">
    <w:nsid w:val="31E677D2"/>
    <w:multiLevelType w:val="hybridMultilevel"/>
    <w:tmpl w:val="E8EAEB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34AC5845"/>
    <w:multiLevelType w:val="hybridMultilevel"/>
    <w:tmpl w:val="0248E122"/>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5A76F2"/>
    <w:multiLevelType w:val="hybridMultilevel"/>
    <w:tmpl w:val="C1A0C5D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3A690A6B"/>
    <w:multiLevelType w:val="hybridMultilevel"/>
    <w:tmpl w:val="C50CFBD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D052315"/>
    <w:multiLevelType w:val="hybridMultilevel"/>
    <w:tmpl w:val="FDF667DC"/>
    <w:lvl w:ilvl="0" w:tplc="D9285EF6">
      <w:start w:val="1"/>
      <w:numFmt w:val="decimal"/>
      <w:lvlText w:val="7.%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0" w15:restartNumberingAfterBreak="0">
    <w:nsid w:val="40D85BEC"/>
    <w:multiLevelType w:val="hybridMultilevel"/>
    <w:tmpl w:val="7DE2B04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4E6699A"/>
    <w:multiLevelType w:val="hybridMultilevel"/>
    <w:tmpl w:val="F32446E8"/>
    <w:lvl w:ilvl="0" w:tplc="2438CC46">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BF704B"/>
    <w:multiLevelType w:val="hybridMultilevel"/>
    <w:tmpl w:val="973A01EC"/>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D4D1361"/>
    <w:multiLevelType w:val="hybridMultilevel"/>
    <w:tmpl w:val="E79CFBBE"/>
    <w:lvl w:ilvl="0" w:tplc="30408C04">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F521659"/>
    <w:multiLevelType w:val="hybridMultilevel"/>
    <w:tmpl w:val="A0DCC930"/>
    <w:lvl w:ilvl="0" w:tplc="AE383F3C">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A557FA"/>
    <w:multiLevelType w:val="hybridMultilevel"/>
    <w:tmpl w:val="CE0AD81E"/>
    <w:lvl w:ilvl="0" w:tplc="1A9AF444">
      <w:numFmt w:val="bullet"/>
      <w:lvlText w:val="-"/>
      <w:lvlJc w:val="left"/>
      <w:pPr>
        <w:ind w:left="1778" w:hanging="360"/>
      </w:pPr>
      <w:rPr>
        <w:rFonts w:ascii="Liberation Serif" w:eastAsiaTheme="minorHAnsi" w:hAnsi="Liberation Serif" w:cs="Liberation Serif"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74B10DFD"/>
    <w:multiLevelType w:val="hybridMultilevel"/>
    <w:tmpl w:val="13E6D55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756F7FC2"/>
    <w:multiLevelType w:val="hybridMultilevel"/>
    <w:tmpl w:val="9F5C0C0C"/>
    <w:lvl w:ilvl="0" w:tplc="A8C40A76">
      <w:start w:val="1"/>
      <w:numFmt w:val="bullet"/>
      <w:lvlText w:val=""/>
      <w:lvlJc w:val="left"/>
      <w:pPr>
        <w:ind w:left="177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7A445ED7"/>
    <w:multiLevelType w:val="hybridMultilevel"/>
    <w:tmpl w:val="46385A40"/>
    <w:lvl w:ilvl="0" w:tplc="1A9AF444">
      <w:numFmt w:val="bullet"/>
      <w:lvlText w:val="-"/>
      <w:lvlJc w:val="left"/>
      <w:pPr>
        <w:ind w:left="1778" w:hanging="360"/>
      </w:pPr>
      <w:rPr>
        <w:rFonts w:ascii="Liberation Serif" w:eastAsiaTheme="minorHAnsi" w:hAnsi="Liberation Serif" w:cs="Liberation Serif"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7AB00367"/>
    <w:multiLevelType w:val="hybridMultilevel"/>
    <w:tmpl w:val="7F5C5D2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8"/>
  </w:num>
  <w:num w:numId="11">
    <w:abstractNumId w:val="15"/>
  </w:num>
  <w:num w:numId="12">
    <w:abstractNumId w:val="0"/>
  </w:num>
  <w:num w:numId="13">
    <w:abstractNumId w:val="2"/>
  </w:num>
  <w:num w:numId="14">
    <w:abstractNumId w:val="13"/>
  </w:num>
  <w:num w:numId="15">
    <w:abstractNumId w:val="12"/>
  </w:num>
  <w:num w:numId="16">
    <w:abstractNumId w:val="19"/>
  </w:num>
  <w:num w:numId="17">
    <w:abstractNumId w:val="3"/>
  </w:num>
  <w:num w:numId="18">
    <w:abstractNumId w:val="4"/>
  </w:num>
  <w:num w:numId="19">
    <w:abstractNumId w:val="9"/>
  </w:num>
  <w:num w:numId="20">
    <w:abstractNumId w:val="5"/>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2A3B34"/>
    <w:rsid w:val="000057D6"/>
    <w:rsid w:val="00006137"/>
    <w:rsid w:val="00010A07"/>
    <w:rsid w:val="00012978"/>
    <w:rsid w:val="00036926"/>
    <w:rsid w:val="00052422"/>
    <w:rsid w:val="00056A76"/>
    <w:rsid w:val="00077563"/>
    <w:rsid w:val="000848C9"/>
    <w:rsid w:val="000C25C9"/>
    <w:rsid w:val="000D439D"/>
    <w:rsid w:val="000E1128"/>
    <w:rsid w:val="000E14C4"/>
    <w:rsid w:val="000E6A6F"/>
    <w:rsid w:val="000E7711"/>
    <w:rsid w:val="000E7EF1"/>
    <w:rsid w:val="00106BFA"/>
    <w:rsid w:val="00111956"/>
    <w:rsid w:val="00125458"/>
    <w:rsid w:val="00125486"/>
    <w:rsid w:val="00180C0C"/>
    <w:rsid w:val="001A77E3"/>
    <w:rsid w:val="001B52FA"/>
    <w:rsid w:val="001D0FD5"/>
    <w:rsid w:val="001D58C9"/>
    <w:rsid w:val="001E5421"/>
    <w:rsid w:val="001F2D12"/>
    <w:rsid w:val="001F642A"/>
    <w:rsid w:val="00221271"/>
    <w:rsid w:val="0023752C"/>
    <w:rsid w:val="00237AEC"/>
    <w:rsid w:val="00247095"/>
    <w:rsid w:val="00262A35"/>
    <w:rsid w:val="0027017B"/>
    <w:rsid w:val="00273C36"/>
    <w:rsid w:val="00275F6D"/>
    <w:rsid w:val="0027616B"/>
    <w:rsid w:val="00296416"/>
    <w:rsid w:val="002A1E46"/>
    <w:rsid w:val="002A3B34"/>
    <w:rsid w:val="002B0F3E"/>
    <w:rsid w:val="002B3C08"/>
    <w:rsid w:val="002C4F0A"/>
    <w:rsid w:val="002D0778"/>
    <w:rsid w:val="002E7D03"/>
    <w:rsid w:val="0031758C"/>
    <w:rsid w:val="00321ADE"/>
    <w:rsid w:val="00335793"/>
    <w:rsid w:val="00363E36"/>
    <w:rsid w:val="00374795"/>
    <w:rsid w:val="00393F1F"/>
    <w:rsid w:val="003D3C83"/>
    <w:rsid w:val="003F23CA"/>
    <w:rsid w:val="00440E43"/>
    <w:rsid w:val="00476E52"/>
    <w:rsid w:val="004777A2"/>
    <w:rsid w:val="00496152"/>
    <w:rsid w:val="004E269E"/>
    <w:rsid w:val="004E6604"/>
    <w:rsid w:val="00501298"/>
    <w:rsid w:val="00515DA2"/>
    <w:rsid w:val="0052406F"/>
    <w:rsid w:val="00585C9C"/>
    <w:rsid w:val="00590763"/>
    <w:rsid w:val="005B61DE"/>
    <w:rsid w:val="005C5798"/>
    <w:rsid w:val="00614D6A"/>
    <w:rsid w:val="00640235"/>
    <w:rsid w:val="00675A8E"/>
    <w:rsid w:val="00685102"/>
    <w:rsid w:val="00687E05"/>
    <w:rsid w:val="006A179F"/>
    <w:rsid w:val="006A49EA"/>
    <w:rsid w:val="006B33FC"/>
    <w:rsid w:val="006C4EB5"/>
    <w:rsid w:val="007021E4"/>
    <w:rsid w:val="00702652"/>
    <w:rsid w:val="007145D3"/>
    <w:rsid w:val="00721C9E"/>
    <w:rsid w:val="00746515"/>
    <w:rsid w:val="00751A77"/>
    <w:rsid w:val="00771889"/>
    <w:rsid w:val="007767AD"/>
    <w:rsid w:val="0079409D"/>
    <w:rsid w:val="007C5038"/>
    <w:rsid w:val="007D22BB"/>
    <w:rsid w:val="007D248B"/>
    <w:rsid w:val="007D4C0B"/>
    <w:rsid w:val="008454CD"/>
    <w:rsid w:val="008564BD"/>
    <w:rsid w:val="00862888"/>
    <w:rsid w:val="008653B7"/>
    <w:rsid w:val="00885DBB"/>
    <w:rsid w:val="00886FDB"/>
    <w:rsid w:val="00896420"/>
    <w:rsid w:val="008A5829"/>
    <w:rsid w:val="008F3EBC"/>
    <w:rsid w:val="008F5792"/>
    <w:rsid w:val="00903105"/>
    <w:rsid w:val="00970DAE"/>
    <w:rsid w:val="009721D5"/>
    <w:rsid w:val="0097705A"/>
    <w:rsid w:val="009A52A3"/>
    <w:rsid w:val="009A6DBE"/>
    <w:rsid w:val="009B427A"/>
    <w:rsid w:val="009C0B59"/>
    <w:rsid w:val="009D1D08"/>
    <w:rsid w:val="009F55C5"/>
    <w:rsid w:val="00A06E6E"/>
    <w:rsid w:val="00A103E3"/>
    <w:rsid w:val="00A174B7"/>
    <w:rsid w:val="00A33FAA"/>
    <w:rsid w:val="00A40093"/>
    <w:rsid w:val="00A71BA8"/>
    <w:rsid w:val="00A96A6A"/>
    <w:rsid w:val="00A96C88"/>
    <w:rsid w:val="00A96DED"/>
    <w:rsid w:val="00AA01DA"/>
    <w:rsid w:val="00AB6516"/>
    <w:rsid w:val="00AC0095"/>
    <w:rsid w:val="00AC60C3"/>
    <w:rsid w:val="00AF003B"/>
    <w:rsid w:val="00B0556A"/>
    <w:rsid w:val="00B16DFA"/>
    <w:rsid w:val="00B223B0"/>
    <w:rsid w:val="00B37318"/>
    <w:rsid w:val="00B5666C"/>
    <w:rsid w:val="00B745E1"/>
    <w:rsid w:val="00B934C6"/>
    <w:rsid w:val="00BC41DD"/>
    <w:rsid w:val="00BC537F"/>
    <w:rsid w:val="00BD3169"/>
    <w:rsid w:val="00BD5814"/>
    <w:rsid w:val="00BD7EF0"/>
    <w:rsid w:val="00BE0CD8"/>
    <w:rsid w:val="00BE3E33"/>
    <w:rsid w:val="00C377D6"/>
    <w:rsid w:val="00C51D44"/>
    <w:rsid w:val="00C65250"/>
    <w:rsid w:val="00C715B1"/>
    <w:rsid w:val="00C72586"/>
    <w:rsid w:val="00C76C92"/>
    <w:rsid w:val="00CB465B"/>
    <w:rsid w:val="00CB4F7B"/>
    <w:rsid w:val="00CC79D3"/>
    <w:rsid w:val="00CF0338"/>
    <w:rsid w:val="00CF21B8"/>
    <w:rsid w:val="00CF433D"/>
    <w:rsid w:val="00D22DF5"/>
    <w:rsid w:val="00D260C5"/>
    <w:rsid w:val="00D30A4A"/>
    <w:rsid w:val="00D31185"/>
    <w:rsid w:val="00D37016"/>
    <w:rsid w:val="00D57A7F"/>
    <w:rsid w:val="00D7476C"/>
    <w:rsid w:val="00D85A5A"/>
    <w:rsid w:val="00D86B26"/>
    <w:rsid w:val="00D957C9"/>
    <w:rsid w:val="00DB6A9F"/>
    <w:rsid w:val="00E002EE"/>
    <w:rsid w:val="00E210C5"/>
    <w:rsid w:val="00E252BA"/>
    <w:rsid w:val="00E343F5"/>
    <w:rsid w:val="00E72A47"/>
    <w:rsid w:val="00E90164"/>
    <w:rsid w:val="00EA2F6A"/>
    <w:rsid w:val="00EB1394"/>
    <w:rsid w:val="00ED1D6A"/>
    <w:rsid w:val="00ED6FC5"/>
    <w:rsid w:val="00EE33F9"/>
    <w:rsid w:val="00EE706A"/>
    <w:rsid w:val="00EF0435"/>
    <w:rsid w:val="00F1048C"/>
    <w:rsid w:val="00F30BF0"/>
    <w:rsid w:val="00F422BC"/>
    <w:rsid w:val="00F501FA"/>
    <w:rsid w:val="00F55467"/>
    <w:rsid w:val="00F8593A"/>
    <w:rsid w:val="00F90F96"/>
    <w:rsid w:val="00F97D30"/>
    <w:rsid w:val="00FD0A49"/>
    <w:rsid w:val="00FD7D01"/>
    <w:rsid w:val="00FE4AAF"/>
    <w:rsid w:val="00FF3F3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1F3260"/>
  <w15:docId w15:val="{AE6DD4D1-E1AD-427F-8ADA-2FBB01CD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B34"/>
    <w:pPr>
      <w:ind w:firstLine="709"/>
      <w:jc w:val="both"/>
    </w:pPr>
    <w:rPr>
      <w:rFonts w:ascii="Liberation Serif" w:eastAsiaTheme="minorHAnsi" w:hAnsi="Liberation Serif"/>
      <w:lang w:val="es-ES"/>
    </w:rPr>
  </w:style>
  <w:style w:type="paragraph" w:styleId="Ttulo1">
    <w:name w:val="heading 1"/>
    <w:basedOn w:val="Normal"/>
    <w:next w:val="UBUCuerpoTrabajo"/>
    <w:link w:val="Ttulo1Car"/>
    <w:uiPriority w:val="9"/>
    <w:qFormat/>
    <w:rsid w:val="002A3B34"/>
    <w:pPr>
      <w:keepNext/>
      <w:keepLines/>
      <w:pBdr>
        <w:top w:val="single" w:sz="4" w:space="1" w:color="auto"/>
        <w:bottom w:val="single" w:sz="4" w:space="1" w:color="auto"/>
      </w:pBdr>
      <w:spacing w:after="360" w:line="240" w:lineRule="auto"/>
      <w:ind w:firstLine="0"/>
      <w:outlineLvl w:val="0"/>
    </w:pPr>
    <w:rPr>
      <w:rFonts w:eastAsiaTheme="majorEastAsia" w:cstheme="majorBidi"/>
      <w:b/>
      <w:sz w:val="48"/>
      <w:szCs w:val="32"/>
    </w:rPr>
  </w:style>
  <w:style w:type="paragraph" w:styleId="Ttulo2">
    <w:name w:val="heading 2"/>
    <w:basedOn w:val="Ttulo"/>
    <w:next w:val="UBUCuerpoTrabajo"/>
    <w:link w:val="Ttulo2Car"/>
    <w:uiPriority w:val="9"/>
    <w:unhideWhenUsed/>
    <w:qFormat/>
    <w:rsid w:val="001D0FD5"/>
    <w:pPr>
      <w:keepNext/>
      <w:keepLines/>
      <w:spacing w:before="40" w:after="120"/>
      <w:ind w:left="357" w:firstLine="0"/>
      <w:outlineLvl w:val="1"/>
    </w:pPr>
    <w:rPr>
      <w:rFonts w:ascii="Liberation Serif" w:hAnsi="Liberation Serif"/>
      <w:b/>
      <w:color w:val="000000" w:themeColor="text1"/>
      <w:sz w:val="26"/>
      <w:szCs w:val="26"/>
    </w:rPr>
  </w:style>
  <w:style w:type="paragraph" w:styleId="Ttulo3">
    <w:name w:val="heading 3"/>
    <w:basedOn w:val="Normal"/>
    <w:next w:val="UBUCuerpoTrabajo"/>
    <w:link w:val="Ttulo3Car"/>
    <w:uiPriority w:val="9"/>
    <w:unhideWhenUsed/>
    <w:qFormat/>
    <w:rsid w:val="002A3B34"/>
    <w:pPr>
      <w:keepNext/>
      <w:keepLines/>
      <w:spacing w:before="40" w:after="12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B34"/>
    <w:rPr>
      <w:rFonts w:ascii="Liberation Serif" w:eastAsiaTheme="majorEastAsia" w:hAnsi="Liberation Serif" w:cstheme="majorBidi"/>
      <w:b/>
      <w:sz w:val="48"/>
      <w:szCs w:val="32"/>
      <w:lang w:val="es-ES"/>
    </w:rPr>
  </w:style>
  <w:style w:type="character" w:customStyle="1" w:styleId="Ttulo2Car">
    <w:name w:val="Título 2 Car"/>
    <w:basedOn w:val="Fuentedeprrafopredeter"/>
    <w:link w:val="Ttulo2"/>
    <w:uiPriority w:val="9"/>
    <w:rsid w:val="001D0FD5"/>
    <w:rPr>
      <w:rFonts w:ascii="Liberation Serif" w:eastAsiaTheme="majorEastAsia" w:hAnsi="Liberation Serif" w:cstheme="majorBidi"/>
      <w:b/>
      <w:color w:val="000000" w:themeColor="text1"/>
      <w:spacing w:val="-10"/>
      <w:kern w:val="28"/>
      <w:sz w:val="26"/>
      <w:szCs w:val="26"/>
      <w:lang w:val="es-ES"/>
    </w:rPr>
  </w:style>
  <w:style w:type="character" w:customStyle="1" w:styleId="Ttulo3Car">
    <w:name w:val="Título 3 Car"/>
    <w:basedOn w:val="Fuentedeprrafopredeter"/>
    <w:link w:val="Ttulo3"/>
    <w:uiPriority w:val="9"/>
    <w:rsid w:val="002A3B34"/>
    <w:rPr>
      <w:rFonts w:ascii="Liberation Serif" w:eastAsiaTheme="majorEastAsia" w:hAnsi="Liberation Serif" w:cstheme="majorBidi"/>
      <w:b/>
      <w:color w:val="000000" w:themeColor="text1"/>
      <w:sz w:val="24"/>
      <w:szCs w:val="24"/>
      <w:lang w:val="es-ES"/>
    </w:rPr>
  </w:style>
  <w:style w:type="character" w:styleId="Hipervnculo">
    <w:name w:val="Hyperlink"/>
    <w:basedOn w:val="Fuentedeprrafopredeter"/>
    <w:uiPriority w:val="99"/>
    <w:unhideWhenUsed/>
    <w:rsid w:val="002A3B34"/>
    <w:rPr>
      <w:color w:val="0000FF"/>
      <w:u w:val="single"/>
    </w:rPr>
  </w:style>
  <w:style w:type="paragraph" w:styleId="Encabezado">
    <w:name w:val="header"/>
    <w:basedOn w:val="Normal"/>
    <w:link w:val="EncabezadoCar"/>
    <w:uiPriority w:val="99"/>
    <w:unhideWhenUsed/>
    <w:rsid w:val="002A3B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B34"/>
    <w:rPr>
      <w:rFonts w:ascii="Liberation Serif" w:eastAsiaTheme="minorHAnsi" w:hAnsi="Liberation Serif"/>
      <w:lang w:val="es-ES"/>
    </w:rPr>
  </w:style>
  <w:style w:type="paragraph" w:styleId="Piedepgina">
    <w:name w:val="footer"/>
    <w:basedOn w:val="Normal"/>
    <w:link w:val="PiedepginaCar"/>
    <w:uiPriority w:val="99"/>
    <w:unhideWhenUsed/>
    <w:rsid w:val="002A3B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B34"/>
    <w:rPr>
      <w:rFonts w:ascii="Liberation Serif" w:eastAsiaTheme="minorHAnsi" w:hAnsi="Liberation Serif"/>
      <w:lang w:val="es-ES"/>
    </w:rPr>
  </w:style>
  <w:style w:type="paragraph" w:styleId="Sinespaciado">
    <w:name w:val="No Spacing"/>
    <w:link w:val="SinespaciadoCar"/>
    <w:uiPriority w:val="1"/>
    <w:qFormat/>
    <w:rsid w:val="002A3B34"/>
    <w:pPr>
      <w:spacing w:after="0" w:line="240" w:lineRule="auto"/>
      <w:ind w:firstLine="709"/>
      <w:jc w:val="both"/>
    </w:pPr>
    <w:rPr>
      <w:rFonts w:ascii="Liberation Serif" w:eastAsiaTheme="minorHAnsi" w:hAnsi="Liberation Serif"/>
      <w:lang w:val="es-ES"/>
    </w:rPr>
  </w:style>
  <w:style w:type="character" w:customStyle="1" w:styleId="SinespaciadoCar">
    <w:name w:val="Sin espaciado Car"/>
    <w:basedOn w:val="Fuentedeprrafopredeter"/>
    <w:link w:val="Sinespaciado"/>
    <w:uiPriority w:val="1"/>
    <w:rsid w:val="002A3B34"/>
    <w:rPr>
      <w:rFonts w:ascii="Liberation Serif" w:eastAsiaTheme="minorHAnsi" w:hAnsi="Liberation Serif"/>
      <w:lang w:val="es-ES"/>
    </w:rPr>
  </w:style>
  <w:style w:type="paragraph" w:styleId="TDC1">
    <w:name w:val="toc 1"/>
    <w:basedOn w:val="Normal"/>
    <w:next w:val="Normal"/>
    <w:autoRedefine/>
    <w:uiPriority w:val="39"/>
    <w:unhideWhenUsed/>
    <w:rsid w:val="002A3B34"/>
    <w:pPr>
      <w:tabs>
        <w:tab w:val="right" w:leader="dot" w:pos="8494"/>
      </w:tabs>
      <w:spacing w:after="100"/>
    </w:pPr>
  </w:style>
  <w:style w:type="paragraph" w:styleId="TDC2">
    <w:name w:val="toc 2"/>
    <w:basedOn w:val="Normal"/>
    <w:next w:val="Normal"/>
    <w:autoRedefine/>
    <w:uiPriority w:val="39"/>
    <w:unhideWhenUsed/>
    <w:rsid w:val="002A3B34"/>
    <w:pPr>
      <w:tabs>
        <w:tab w:val="left" w:pos="880"/>
        <w:tab w:val="left" w:pos="1542"/>
        <w:tab w:val="right" w:leader="dot" w:pos="8494"/>
      </w:tabs>
      <w:spacing w:after="100"/>
      <w:ind w:left="221"/>
    </w:pPr>
  </w:style>
  <w:style w:type="paragraph" w:styleId="Tabladeilustraciones">
    <w:name w:val="table of figures"/>
    <w:basedOn w:val="Normal"/>
    <w:next w:val="Normal"/>
    <w:uiPriority w:val="99"/>
    <w:unhideWhenUsed/>
    <w:rsid w:val="002A3B34"/>
    <w:pPr>
      <w:spacing w:after="0"/>
    </w:pPr>
  </w:style>
  <w:style w:type="character" w:styleId="Refdecomentario">
    <w:name w:val="annotation reference"/>
    <w:basedOn w:val="Fuentedeprrafopredeter"/>
    <w:uiPriority w:val="99"/>
    <w:semiHidden/>
    <w:unhideWhenUsed/>
    <w:rsid w:val="002A3B34"/>
    <w:rPr>
      <w:sz w:val="16"/>
      <w:szCs w:val="16"/>
    </w:rPr>
  </w:style>
  <w:style w:type="paragraph" w:styleId="Textocomentario">
    <w:name w:val="annotation text"/>
    <w:basedOn w:val="Normal"/>
    <w:link w:val="TextocomentarioCar"/>
    <w:uiPriority w:val="99"/>
    <w:semiHidden/>
    <w:unhideWhenUsed/>
    <w:rsid w:val="002A3B3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3B34"/>
    <w:rPr>
      <w:rFonts w:ascii="Liberation Serif" w:eastAsiaTheme="minorHAnsi" w:hAnsi="Liberation Serif"/>
      <w:sz w:val="20"/>
      <w:szCs w:val="20"/>
      <w:lang w:val="es-ES"/>
    </w:rPr>
  </w:style>
  <w:style w:type="paragraph" w:styleId="TDC3">
    <w:name w:val="toc 3"/>
    <w:basedOn w:val="Normal"/>
    <w:next w:val="Normal"/>
    <w:autoRedefine/>
    <w:uiPriority w:val="39"/>
    <w:unhideWhenUsed/>
    <w:rsid w:val="002A3B34"/>
    <w:pPr>
      <w:spacing w:after="100"/>
      <w:ind w:left="440"/>
    </w:pPr>
  </w:style>
  <w:style w:type="paragraph" w:customStyle="1" w:styleId="UBUCuerpoTrabajo">
    <w:name w:val="UBUCuerpoTrabajo"/>
    <w:basedOn w:val="Normal"/>
    <w:link w:val="UBUCuerpoTrabajoCar"/>
    <w:qFormat/>
    <w:rsid w:val="002A3B34"/>
  </w:style>
  <w:style w:type="paragraph" w:customStyle="1" w:styleId="Abstract">
    <w:name w:val="Abstract"/>
    <w:basedOn w:val="UBUCuerpoTrabajo"/>
    <w:link w:val="AbstractCar"/>
    <w:qFormat/>
    <w:rsid w:val="002A3B34"/>
    <w:rPr>
      <w:i/>
    </w:rPr>
  </w:style>
  <w:style w:type="character" w:customStyle="1" w:styleId="UBUCuerpoTrabajoCar">
    <w:name w:val="UBUCuerpoTrabajo Car"/>
    <w:basedOn w:val="Fuentedeprrafopredeter"/>
    <w:link w:val="UBUCuerpoTrabajo"/>
    <w:rsid w:val="002A3B34"/>
    <w:rPr>
      <w:rFonts w:ascii="Liberation Serif" w:eastAsiaTheme="minorHAnsi" w:hAnsi="Liberation Serif"/>
      <w:lang w:val="es-ES"/>
    </w:rPr>
  </w:style>
  <w:style w:type="character" w:customStyle="1" w:styleId="AbstractCar">
    <w:name w:val="Abstract Car"/>
    <w:basedOn w:val="UBUCuerpoTrabajoCar"/>
    <w:link w:val="Abstract"/>
    <w:rsid w:val="002A3B34"/>
    <w:rPr>
      <w:rFonts w:ascii="Liberation Serif" w:eastAsiaTheme="minorHAnsi" w:hAnsi="Liberation Serif"/>
      <w:i/>
      <w:lang w:val="es-ES"/>
    </w:rPr>
  </w:style>
  <w:style w:type="paragraph" w:styleId="Ttulo">
    <w:name w:val="Title"/>
    <w:basedOn w:val="Normal"/>
    <w:next w:val="Normal"/>
    <w:link w:val="TtuloCar"/>
    <w:uiPriority w:val="10"/>
    <w:qFormat/>
    <w:rsid w:val="002A3B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3B34"/>
    <w:rPr>
      <w:rFonts w:asciiTheme="majorHAnsi" w:eastAsiaTheme="majorEastAsia" w:hAnsiTheme="majorHAnsi" w:cstheme="majorBidi"/>
      <w:spacing w:val="-10"/>
      <w:kern w:val="28"/>
      <w:sz w:val="56"/>
      <w:szCs w:val="56"/>
      <w:lang w:val="es-ES"/>
    </w:rPr>
  </w:style>
  <w:style w:type="paragraph" w:styleId="Textodeglobo">
    <w:name w:val="Balloon Text"/>
    <w:basedOn w:val="Normal"/>
    <w:link w:val="TextodegloboCar"/>
    <w:uiPriority w:val="99"/>
    <w:semiHidden/>
    <w:unhideWhenUsed/>
    <w:rsid w:val="002A3B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3B34"/>
    <w:rPr>
      <w:rFonts w:ascii="Segoe UI" w:eastAsiaTheme="minorHAnsi" w:hAnsi="Segoe UI" w:cs="Segoe UI"/>
      <w:sz w:val="18"/>
      <w:szCs w:val="18"/>
      <w:lang w:val="es-ES"/>
    </w:rPr>
  </w:style>
  <w:style w:type="paragraph" w:styleId="Textonotapie">
    <w:name w:val="footnote text"/>
    <w:basedOn w:val="Normal"/>
    <w:link w:val="TextonotapieCar"/>
    <w:uiPriority w:val="99"/>
    <w:semiHidden/>
    <w:unhideWhenUsed/>
    <w:rsid w:val="002A3B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A3B34"/>
    <w:rPr>
      <w:rFonts w:ascii="Liberation Serif" w:eastAsiaTheme="minorHAnsi" w:hAnsi="Liberation Serif"/>
      <w:sz w:val="20"/>
      <w:szCs w:val="20"/>
      <w:lang w:val="es-ES"/>
    </w:rPr>
  </w:style>
  <w:style w:type="character" w:styleId="Refdenotaalpie">
    <w:name w:val="footnote reference"/>
    <w:basedOn w:val="Fuentedeprrafopredeter"/>
    <w:uiPriority w:val="99"/>
    <w:semiHidden/>
    <w:unhideWhenUsed/>
    <w:rsid w:val="002A3B34"/>
    <w:rPr>
      <w:vertAlign w:val="superscript"/>
    </w:rPr>
  </w:style>
  <w:style w:type="paragraph" w:styleId="Bibliografa">
    <w:name w:val="Bibliography"/>
    <w:basedOn w:val="Normal"/>
    <w:next w:val="Normal"/>
    <w:uiPriority w:val="37"/>
    <w:unhideWhenUsed/>
    <w:rsid w:val="002A3B34"/>
    <w:pPr>
      <w:tabs>
        <w:tab w:val="left" w:pos="504"/>
      </w:tabs>
      <w:spacing w:after="0" w:line="240" w:lineRule="auto"/>
      <w:ind w:left="504" w:hanging="504"/>
    </w:pPr>
  </w:style>
  <w:style w:type="paragraph" w:styleId="Descripcin">
    <w:name w:val="caption"/>
    <w:basedOn w:val="Normal"/>
    <w:next w:val="Normal"/>
    <w:uiPriority w:val="35"/>
    <w:unhideWhenUsed/>
    <w:qFormat/>
    <w:rsid w:val="00D22DF5"/>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D22DF5"/>
    <w:pPr>
      <w:pBdr>
        <w:top w:val="none" w:sz="0" w:space="0" w:color="auto"/>
        <w:bottom w:val="none" w:sz="0" w:space="0" w:color="auto"/>
      </w:pBdr>
      <w:spacing w:before="240" w:after="0" w:line="259" w:lineRule="auto"/>
      <w:jc w:val="left"/>
      <w:outlineLvl w:val="9"/>
    </w:pPr>
    <w:rPr>
      <w:rFonts w:asciiTheme="majorHAnsi" w:hAnsiTheme="majorHAnsi"/>
      <w:b w:val="0"/>
      <w:color w:val="2E74B5" w:themeColor="accent1" w:themeShade="BF"/>
      <w:sz w:val="32"/>
      <w:lang w:eastAsia="es-ES"/>
    </w:rPr>
  </w:style>
  <w:style w:type="paragraph" w:styleId="Textonotaalfinal">
    <w:name w:val="endnote text"/>
    <w:basedOn w:val="Normal"/>
    <w:link w:val="TextonotaalfinalCar"/>
    <w:uiPriority w:val="99"/>
    <w:semiHidden/>
    <w:unhideWhenUsed/>
    <w:rsid w:val="00F5546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5467"/>
    <w:rPr>
      <w:rFonts w:ascii="Liberation Serif" w:eastAsiaTheme="minorHAnsi" w:hAnsi="Liberation Serif"/>
      <w:sz w:val="20"/>
      <w:szCs w:val="20"/>
      <w:lang w:val="es-ES"/>
    </w:rPr>
  </w:style>
  <w:style w:type="character" w:styleId="Refdenotaalfinal">
    <w:name w:val="endnote reference"/>
    <w:basedOn w:val="Fuentedeprrafopredeter"/>
    <w:uiPriority w:val="99"/>
    <w:semiHidden/>
    <w:unhideWhenUsed/>
    <w:rsid w:val="00F55467"/>
    <w:rPr>
      <w:vertAlign w:val="superscript"/>
    </w:rPr>
  </w:style>
  <w:style w:type="character" w:styleId="Hipervnculovisitado">
    <w:name w:val="FollowedHyperlink"/>
    <w:basedOn w:val="Fuentedeprrafopredeter"/>
    <w:uiPriority w:val="99"/>
    <w:semiHidden/>
    <w:unhideWhenUsed/>
    <w:rsid w:val="009A6DBE"/>
    <w:rPr>
      <w:color w:val="954F72" w:themeColor="followedHyperlink"/>
      <w:u w:val="single"/>
    </w:rPr>
  </w:style>
  <w:style w:type="character" w:styleId="Mencinsinresolver">
    <w:name w:val="Unresolved Mention"/>
    <w:basedOn w:val="Fuentedeprrafopredeter"/>
    <w:uiPriority w:val="99"/>
    <w:semiHidden/>
    <w:unhideWhenUsed/>
    <w:rsid w:val="00AA01DA"/>
    <w:rPr>
      <w:color w:val="605E5C"/>
      <w:shd w:val="clear" w:color="auto" w:fill="E1DFDD"/>
    </w:rPr>
  </w:style>
  <w:style w:type="paragraph" w:customStyle="1" w:styleId="Estilo1">
    <w:name w:val="Estilo1"/>
    <w:basedOn w:val="Textonotaalfinal"/>
    <w:link w:val="Estilo1Car"/>
    <w:qFormat/>
    <w:rsid w:val="00862888"/>
  </w:style>
  <w:style w:type="character" w:customStyle="1" w:styleId="Estilo1Car">
    <w:name w:val="Estilo1 Car"/>
    <w:basedOn w:val="TextonotaalfinalCar"/>
    <w:link w:val="Estilo1"/>
    <w:rsid w:val="00862888"/>
    <w:rPr>
      <w:rFonts w:ascii="Liberation Serif" w:eastAsiaTheme="minorHAnsi" w:hAnsi="Liberation Serif"/>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478503">
      <w:bodyDiv w:val="1"/>
      <w:marLeft w:val="0"/>
      <w:marRight w:val="0"/>
      <w:marTop w:val="0"/>
      <w:marBottom w:val="0"/>
      <w:divBdr>
        <w:top w:val="none" w:sz="0" w:space="0" w:color="auto"/>
        <w:left w:val="none" w:sz="0" w:space="0" w:color="auto"/>
        <w:bottom w:val="none" w:sz="0" w:space="0" w:color="auto"/>
        <w:right w:val="none" w:sz="0" w:space="0" w:color="auto"/>
      </w:divBdr>
    </w:div>
    <w:div w:id="1205632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Mariaojruiz/Sibling-Rewiring/wiki"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app.diagrams.n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ariaojruiz/Sibling-Rewiring/wik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sony\Downloads\Zoter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EE319-BA5B-49C6-A875-642EA757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5</TotalTime>
  <Pages>37</Pages>
  <Words>14042</Words>
  <Characters>77232</Characters>
  <Application>Microsoft Office Word</Application>
  <DocSecurity>0</DocSecurity>
  <Lines>643</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María Ojeda Ruiz</cp:lastModifiedBy>
  <cp:revision>6</cp:revision>
  <cp:lastPrinted>2021-07-07T20:49:00Z</cp:lastPrinted>
  <dcterms:created xsi:type="dcterms:W3CDTF">2021-07-07T21:14:00Z</dcterms:created>
  <dcterms:modified xsi:type="dcterms:W3CDTF">2021-07-08T09:01:00Z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id="SCARkYFL"/&gt;&lt;style id="http://www.zotero.org/styles/applied-computing-and-informatics"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